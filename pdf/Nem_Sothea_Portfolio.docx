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A9C84">
      <w:pPr>
        <w:rPr>
          <w:lang w:val="en-US" w:eastAsia="zh-CN"/>
        </w:rPr>
      </w:pPr>
      <w:r>
        <w:rPr>
          <w:sz w:val="22"/>
        </w:rPr>
        <mc:AlternateContent>
          <mc:Choice Requires="wps">
            <w:drawing>
              <wp:anchor distT="0" distB="0" distL="114300" distR="114300" simplePos="0" relativeHeight="251662336" behindDoc="0" locked="0" layoutInCell="1" allowOverlap="1">
                <wp:simplePos x="0" y="0"/>
                <wp:positionH relativeFrom="column">
                  <wp:posOffset>-151765</wp:posOffset>
                </wp:positionH>
                <wp:positionV relativeFrom="paragraph">
                  <wp:posOffset>95885</wp:posOffset>
                </wp:positionV>
                <wp:extent cx="2750820" cy="1311910"/>
                <wp:effectExtent l="0" t="0" r="0" b="0"/>
                <wp:wrapNone/>
                <wp:docPr id="9" name="Rectangles 9"/>
                <wp:cNvGraphicFramePr/>
                <a:graphic xmlns:a="http://schemas.openxmlformats.org/drawingml/2006/main">
                  <a:graphicData uri="http://schemas.microsoft.com/office/word/2010/wordprocessingShape">
                    <wps:wsp>
                      <wps:cNvSpPr/>
                      <wps:spPr>
                        <a:xfrm>
                          <a:off x="2091690" y="342265"/>
                          <a:ext cx="2750820" cy="131191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38662B8">
                            <w:pPr>
                              <w:spacing w:line="240" w:lineRule="auto"/>
                              <w:jc w:val="both"/>
                              <w:rPr>
                                <w:rFonts w:hint="default" w:ascii="Times New Roman Bold" w:hAnsi="Times New Roman Bold" w:cs="Times New Roman Bold"/>
                                <w:b/>
                                <w:bCs/>
                                <w:color w:val="000000" w:themeColor="text1"/>
                                <w:sz w:val="44"/>
                                <w:szCs w:val="44"/>
                                <w:lang w:val="en-US"/>
                                <w14:textFill>
                                  <w14:solidFill>
                                    <w14:schemeClr w14:val="tx1"/>
                                  </w14:solidFill>
                                </w14:textFill>
                              </w:rPr>
                            </w:pPr>
                            <w:r>
                              <w:rPr>
                                <w:rFonts w:hint="default" w:ascii="Times New Roman Bold" w:hAnsi="Times New Roman Bold" w:cs="Times New Roman Bold"/>
                                <w:b/>
                                <w:bCs/>
                                <w:color w:val="000000" w:themeColor="text1"/>
                                <w:sz w:val="44"/>
                                <w:szCs w:val="44"/>
                                <w:lang w:val="en-US"/>
                                <w14:textFill>
                                  <w14:solidFill>
                                    <w14:schemeClr w14:val="tx1"/>
                                  </w14:solidFill>
                                </w14:textFill>
                              </w:rPr>
                              <w:t>NEM SOTHEA</w:t>
                            </w:r>
                          </w:p>
                          <w:p w14:paraId="0EC9520B">
                            <w:pPr>
                              <w:spacing w:line="240" w:lineRule="auto"/>
                              <w:jc w:val="both"/>
                              <w:rPr>
                                <w:rFonts w:hint="default" w:ascii="Times New Roman Italic" w:hAnsi="Times New Roman Italic" w:cs="Times New Roman Italic"/>
                                <w:i/>
                                <w:iCs/>
                                <w:color w:val="000000" w:themeColor="text1"/>
                                <w:lang w:val="en-US"/>
                                <w14:textFill>
                                  <w14:solidFill>
                                    <w14:schemeClr w14:val="tx1"/>
                                  </w14:solidFill>
                                </w14:textFill>
                              </w:rPr>
                            </w:pPr>
                          </w:p>
                          <w:p w14:paraId="67804304">
                            <w:pPr>
                              <w:spacing w:line="240" w:lineRule="auto"/>
                              <w:jc w:val="left"/>
                              <w:rPr>
                                <w:rFonts w:hint="default" w:ascii="Times New Roman Bold Italic" w:hAnsi="Times New Roman Bold Italic" w:cs="Times New Roman Bold Italic"/>
                                <w:b/>
                                <w:bCs/>
                                <w:i/>
                                <w:iCs/>
                                <w:color w:val="000000" w:themeColor="text1"/>
                                <w:lang w:val="en-US"/>
                                <w14:textFill>
                                  <w14:solidFill>
                                    <w14:schemeClr w14:val="tx1"/>
                                  </w14:solidFill>
                                </w14:textFill>
                              </w:rPr>
                            </w:pPr>
                            <w:r>
                              <w:rPr>
                                <w:rFonts w:hint="default" w:ascii="Times New Roman Bold Italic" w:hAnsi="Times New Roman Bold Italic" w:cs="Times New Roman Bold Italic"/>
                                <w:b/>
                                <w:bCs/>
                                <w:i/>
                                <w:iCs/>
                                <w:color w:val="000000" w:themeColor="text1"/>
                                <w:lang w:val="en-US"/>
                                <w14:textFill>
                                  <w14:solidFill>
                                    <w14:schemeClr w14:val="tx1"/>
                                  </w14:solidFill>
                                </w14:textFill>
                              </w:rPr>
                              <w:t>Senior iOS Software Engineer &amp; Team Leader Mobile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95pt;margin-top:7.55pt;height:103.3pt;width:216.6pt;z-index:251662336;v-text-anchor:middle;mso-width-relative:page;mso-height-relative:page;" filled="f" stroked="f" coordsize="21600,21600" o:gfxdata="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nZltR2QAAAAoBAAAPAAAAAAAAAAEAIAAAACIAAABkcnMvZG93bnJldi54bWxQSwECFAAU&#10;AAAACACHTuJApQaEjGICAAC9BAAADgAAAAAAAAABACAAAAAoAQAAZHJzL2Uyb0RvYy54bWxQSwUG&#10;AAAAAAYABgBZAQAA/AUAAAAA&#10;">
                <v:fill on="f" focussize="0,0"/>
                <v:stroke on="f" weight="1pt" miterlimit="8" joinstyle="miter"/>
                <v:imagedata o:title=""/>
                <o:lock v:ext="edit" aspectratio="f"/>
                <v:textbox>
                  <w:txbxContent>
                    <w:p w14:paraId="738662B8">
                      <w:pPr>
                        <w:spacing w:line="240" w:lineRule="auto"/>
                        <w:jc w:val="both"/>
                        <w:rPr>
                          <w:rFonts w:hint="default" w:ascii="Times New Roman Bold" w:hAnsi="Times New Roman Bold" w:cs="Times New Roman Bold"/>
                          <w:b/>
                          <w:bCs/>
                          <w:color w:val="000000" w:themeColor="text1"/>
                          <w:sz w:val="44"/>
                          <w:szCs w:val="44"/>
                          <w:lang w:val="en-US"/>
                          <w14:textFill>
                            <w14:solidFill>
                              <w14:schemeClr w14:val="tx1"/>
                            </w14:solidFill>
                          </w14:textFill>
                        </w:rPr>
                      </w:pPr>
                      <w:r>
                        <w:rPr>
                          <w:rFonts w:hint="default" w:ascii="Times New Roman Bold" w:hAnsi="Times New Roman Bold" w:cs="Times New Roman Bold"/>
                          <w:b/>
                          <w:bCs/>
                          <w:color w:val="000000" w:themeColor="text1"/>
                          <w:sz w:val="44"/>
                          <w:szCs w:val="44"/>
                          <w:lang w:val="en-US"/>
                          <w14:textFill>
                            <w14:solidFill>
                              <w14:schemeClr w14:val="tx1"/>
                            </w14:solidFill>
                          </w14:textFill>
                        </w:rPr>
                        <w:t>NEM SOTHEA</w:t>
                      </w:r>
                    </w:p>
                    <w:p w14:paraId="0EC9520B">
                      <w:pPr>
                        <w:spacing w:line="240" w:lineRule="auto"/>
                        <w:jc w:val="both"/>
                        <w:rPr>
                          <w:rFonts w:hint="default" w:ascii="Times New Roman Italic" w:hAnsi="Times New Roman Italic" w:cs="Times New Roman Italic"/>
                          <w:i/>
                          <w:iCs/>
                          <w:color w:val="000000" w:themeColor="text1"/>
                          <w:lang w:val="en-US"/>
                          <w14:textFill>
                            <w14:solidFill>
                              <w14:schemeClr w14:val="tx1"/>
                            </w14:solidFill>
                          </w14:textFill>
                        </w:rPr>
                      </w:pPr>
                    </w:p>
                    <w:p w14:paraId="67804304">
                      <w:pPr>
                        <w:spacing w:line="240" w:lineRule="auto"/>
                        <w:jc w:val="left"/>
                        <w:rPr>
                          <w:rFonts w:hint="default" w:ascii="Times New Roman Bold Italic" w:hAnsi="Times New Roman Bold Italic" w:cs="Times New Roman Bold Italic"/>
                          <w:b/>
                          <w:bCs/>
                          <w:i/>
                          <w:iCs/>
                          <w:color w:val="000000" w:themeColor="text1"/>
                          <w:lang w:val="en-US"/>
                          <w14:textFill>
                            <w14:solidFill>
                              <w14:schemeClr w14:val="tx1"/>
                            </w14:solidFill>
                          </w14:textFill>
                        </w:rPr>
                      </w:pPr>
                      <w:r>
                        <w:rPr>
                          <w:rFonts w:hint="default" w:ascii="Times New Roman Bold Italic" w:hAnsi="Times New Roman Bold Italic" w:cs="Times New Roman Bold Italic"/>
                          <w:b/>
                          <w:bCs/>
                          <w:i/>
                          <w:iCs/>
                          <w:color w:val="000000" w:themeColor="text1"/>
                          <w:lang w:val="en-US"/>
                          <w14:textFill>
                            <w14:solidFill>
                              <w14:schemeClr w14:val="tx1"/>
                            </w14:solidFill>
                          </w14:textFill>
                        </w:rPr>
                        <w:t>Senior iOS Software Engineer &amp; Team Leader Mobile</w:t>
                      </w:r>
                    </w:p>
                  </w:txbxContent>
                </v:textbox>
              </v:rect>
            </w:pict>
          </mc:Fallback>
        </mc:AlternateContent>
      </w:r>
      <w:r>
        <w:rPr>
          <w:lang w:val="en-US" w:eastAsia="zh-CN"/>
        </w:rPr>
        <w:drawing>
          <wp:anchor distT="0" distB="0" distL="114300" distR="114300" simplePos="0" relativeHeight="251661312" behindDoc="0" locked="0" layoutInCell="1" allowOverlap="1">
            <wp:simplePos x="0" y="0"/>
            <wp:positionH relativeFrom="column">
              <wp:posOffset>352425</wp:posOffset>
            </wp:positionH>
            <wp:positionV relativeFrom="paragraph">
              <wp:posOffset>142240</wp:posOffset>
            </wp:positionV>
            <wp:extent cx="1252855" cy="1221105"/>
            <wp:effectExtent l="426720" t="193675" r="428625" b="617220"/>
            <wp:wrapSquare wrapText="bothSides"/>
            <wp:docPr id="8" name="Picture 8"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rofile"/>
                    <pic:cNvPicPr>
                      <a:picLocks noChangeAspect="1"/>
                    </pic:cNvPicPr>
                  </pic:nvPicPr>
                  <pic:blipFill>
                    <a:blip r:embed="rId4">
                      <a:lum contrast="6000"/>
                    </a:blip>
                    <a:stretch>
                      <a:fillRect/>
                    </a:stretch>
                  </pic:blipFill>
                  <pic:spPr>
                    <a:xfrm>
                      <a:off x="0" y="0"/>
                      <a:ext cx="1252855" cy="1221105"/>
                    </a:xfrm>
                    <a:prstGeom prst="rect">
                      <a:avLst/>
                    </a:prstGeom>
                    <a:effectLst>
                      <a:glow rad="228600">
                        <a:schemeClr val="bg1">
                          <a:alpha val="82000"/>
                        </a:schemeClr>
                      </a:glow>
                      <a:outerShdw blurRad="469900" dist="203200" dir="5400000" algn="t" rotWithShape="0">
                        <a:prstClr val="black">
                          <a:alpha val="40000"/>
                        </a:prstClr>
                      </a:outerShdw>
                      <a:reflection blurRad="6350" stA="50000" endA="300" endPos="55000" dir="5400000" sy="-100000" algn="bl" rotWithShape="0"/>
                    </a:effectLst>
                  </pic:spPr>
                </pic:pic>
              </a:graphicData>
            </a:graphic>
          </wp:anchor>
        </w:drawing>
      </w:r>
    </w:p>
    <w:tbl>
      <w:tblPr>
        <w:tblStyle w:val="12"/>
        <w:tblpPr w:leftFromText="180" w:rightFromText="180" w:vertAnchor="text" w:horzAnchor="page" w:tblpX="149" w:tblpY="185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25"/>
        <w:gridCol w:w="4501"/>
      </w:tblGrid>
      <w:tr w14:paraId="6524BA6B">
        <w:trPr>
          <w:trHeight w:val="298" w:hRule="atLeast"/>
        </w:trPr>
        <w:tc>
          <w:tcPr>
            <w:tcW w:w="7325" w:type="dxa"/>
            <w:tcBorders>
              <w:tl2br w:val="nil"/>
              <w:tr2bl w:val="nil"/>
            </w:tcBorders>
          </w:tcPr>
          <w:p w14:paraId="02F6D0BE">
            <w:pPr>
              <w:ind w:firstLine="440" w:firstLineChars="200"/>
              <w:rPr>
                <w:rFonts w:hint="default" w:ascii="Times New Roman Regular" w:hAnsi="Times New Roman Regular" w:cs="Times New Roman Regular"/>
                <w:vertAlign w:val="baseline"/>
                <w:lang w:val="en-US" w:eastAsia="zh-CN"/>
              </w:rPr>
            </w:pPr>
            <w:r>
              <w:rPr>
                <w:rFonts w:hint="default" w:ascii="Times New Roman Bold" w:hAnsi="Times New Roman Bold" w:cs="Times New Roman Bold"/>
                <w:b/>
                <w:bCs/>
              </w:rPr>
              <mc:AlternateContent>
                <mc:Choice Requires="wps">
                  <w:drawing>
                    <wp:anchor distT="0" distB="0" distL="114300" distR="114300" simplePos="0" relativeHeight="251663360" behindDoc="0" locked="0" layoutInCell="1" allowOverlap="1">
                      <wp:simplePos x="0" y="0"/>
                      <wp:positionH relativeFrom="column">
                        <wp:posOffset>65405</wp:posOffset>
                      </wp:positionH>
                      <wp:positionV relativeFrom="paragraph">
                        <wp:posOffset>40640</wp:posOffset>
                      </wp:positionV>
                      <wp:extent cx="129540" cy="113665"/>
                      <wp:effectExtent l="0" t="0" r="22860" b="13335"/>
                      <wp:wrapNone/>
                      <wp:docPr id="41" name="任意多边形 41"/>
                      <wp:cNvGraphicFramePr/>
                      <a:graphic xmlns:a="http://schemas.openxmlformats.org/drawingml/2006/main">
                        <a:graphicData uri="http://schemas.microsoft.com/office/word/2010/wordprocessingShape">
                          <wps:wsp>
                            <wps:cNvSpPr/>
                            <wps:spPr bwMode="auto">
                              <a:xfrm>
                                <a:off x="0" y="0"/>
                                <a:ext cx="129540" cy="113665"/>
                              </a:xfrm>
                              <a:custGeom>
                                <a:avLst/>
                                <a:gdLst>
                                  <a:gd name="T0" fmla="*/ 405145 w 1076"/>
                                  <a:gd name="T1" fmla="*/ 367830 h 1053"/>
                                  <a:gd name="T2" fmla="*/ 504276 w 1076"/>
                                  <a:gd name="T3" fmla="*/ 194372 h 1053"/>
                                  <a:gd name="T4" fmla="*/ 323869 w 1076"/>
                                  <a:gd name="T5" fmla="*/ 0 h 1053"/>
                                  <a:gd name="T6" fmla="*/ 144079 w 1076"/>
                                  <a:gd name="T7" fmla="*/ 194372 h 1053"/>
                                  <a:gd name="T8" fmla="*/ 243210 w 1076"/>
                                  <a:gd name="T9" fmla="*/ 367830 h 1053"/>
                                  <a:gd name="T10" fmla="*/ 0 w 1076"/>
                                  <a:gd name="T11" fmla="*/ 647700 h 1053"/>
                                  <a:gd name="T12" fmla="*/ 662516 w 1076"/>
                                  <a:gd name="T13" fmla="*/ 647700 h 1053"/>
                                  <a:gd name="T14" fmla="*/ 405145 w 1076"/>
                                  <a:gd name="T15" fmla="*/ 367830 h 1053"/>
                                  <a:gd name="T16" fmla="*/ 405145 w 1076"/>
                                  <a:gd name="T17" fmla="*/ 367830 h 1053"/>
                                  <a:gd name="T18" fmla="*/ 405145 w 1076"/>
                                  <a:gd name="T19" fmla="*/ 367830 h 105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76" h="1053">
                                    <a:moveTo>
                                      <a:pt x="658" y="598"/>
                                    </a:moveTo>
                                    <a:cubicBezTo>
                                      <a:pt x="753" y="546"/>
                                      <a:pt x="819" y="439"/>
                                      <a:pt x="819" y="316"/>
                                    </a:cubicBezTo>
                                    <a:cubicBezTo>
                                      <a:pt x="819" y="142"/>
                                      <a:pt x="688" y="0"/>
                                      <a:pt x="526" y="0"/>
                                    </a:cubicBezTo>
                                    <a:cubicBezTo>
                                      <a:pt x="364" y="0"/>
                                      <a:pt x="234" y="142"/>
                                      <a:pt x="234" y="316"/>
                                    </a:cubicBezTo>
                                    <a:cubicBezTo>
                                      <a:pt x="234" y="439"/>
                                      <a:pt x="299" y="546"/>
                                      <a:pt x="395" y="598"/>
                                    </a:cubicBezTo>
                                    <a:cubicBezTo>
                                      <a:pt x="114" y="669"/>
                                      <a:pt x="0" y="892"/>
                                      <a:pt x="0" y="1053"/>
                                    </a:cubicBezTo>
                                    <a:cubicBezTo>
                                      <a:pt x="1076" y="1053"/>
                                      <a:pt x="1076" y="1053"/>
                                      <a:pt x="1076" y="1053"/>
                                    </a:cubicBezTo>
                                    <a:cubicBezTo>
                                      <a:pt x="1076" y="848"/>
                                      <a:pt x="897" y="649"/>
                                      <a:pt x="658" y="598"/>
                                    </a:cubicBezTo>
                                    <a:close/>
                                    <a:moveTo>
                                      <a:pt x="658" y="598"/>
                                    </a:moveTo>
                                    <a:cubicBezTo>
                                      <a:pt x="658" y="598"/>
                                      <a:pt x="658" y="598"/>
                                      <a:pt x="658" y="598"/>
                                    </a:cubicBezTo>
                                  </a:path>
                                </a:pathLst>
                              </a:custGeom>
                              <a:solidFill>
                                <a:srgbClr val="342B02"/>
                              </a:solidFill>
                              <a:ln>
                                <a:noFill/>
                              </a:ln>
                            </wps:spPr>
                            <wps:bodyPr rot="0" vert="horz" wrap="square" lIns="91440" tIns="45720" rIns="91440" bIns="45720" anchor="t" anchorCtr="0" upright="1">
                              <a:noAutofit/>
                            </wps:bodyPr>
                          </wps:wsp>
                        </a:graphicData>
                      </a:graphic>
                    </wp:anchor>
                  </w:drawing>
                </mc:Choice>
                <mc:Fallback>
                  <w:pict>
                    <v:shape id="任意多边形 41" o:spid="_x0000_s1026" o:spt="100" style="position:absolute;left:0pt;margin-left:5.15pt;margin-top:3.2pt;height:8.95pt;width:10.2pt;z-index:251663360;mso-width-relative:page;mso-height-relative:page;" fillcolor="#342B02" filled="t" stroked="f" coordsize="1076,1053" o:gfxdata="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" path="m658,598c753,546,819,439,819,316c819,142,688,0,526,0c364,0,234,142,234,316c234,439,299,546,395,598c114,669,0,892,0,1053c1076,1053,1076,1053,1076,1053c1076,848,897,649,658,598xm658,598c658,598,658,598,658,598e">
                      <v:path o:connectlocs="48775542,39705030;60709956,20981285;38990697,0;17345719,20981285;29280133,39705030;0,69915309;79760522,69915309;48775542,39705030;48775542,39705030;48775542,39705030" o:connectangles="0,0,0,0,0,0,0,0,0,0"/>
                      <v:fill on="t" focussize="0,0"/>
                      <v:stroke on="f"/>
                      <v:imagedata o:title=""/>
                      <o:lock v:ext="edit" aspectratio="f"/>
                    </v:shape>
                  </w:pict>
                </mc:Fallback>
              </mc:AlternateContent>
            </w:r>
            <w:r>
              <w:rPr>
                <w:rFonts w:hint="default" w:ascii="Times New Roman Bold" w:hAnsi="Times New Roman Bold" w:cs="Times New Roman Bold"/>
                <w:b/>
                <w:bCs/>
                <w:vertAlign w:val="baseline"/>
                <w:lang w:val="en-US" w:eastAsia="zh-CN"/>
              </w:rPr>
              <w:t>Profile</w:t>
            </w:r>
          </w:p>
        </w:tc>
        <w:tc>
          <w:tcPr>
            <w:tcW w:w="4501" w:type="dxa"/>
            <w:tcBorders>
              <w:tl2br w:val="nil"/>
              <w:tr2bl w:val="nil"/>
            </w:tcBorders>
          </w:tcPr>
          <w:p w14:paraId="33D71B2C">
            <w:pPr>
              <w:numPr>
                <w:ilvl w:val="0"/>
                <w:numId w:val="1"/>
              </w:numPr>
              <w:tabs>
                <w:tab w:val="clear" w:pos="420"/>
              </w:tabs>
              <w:ind w:left="440" w:leftChars="0" w:hanging="440" w:firstLineChars="0"/>
              <w:rPr>
                <w:rFonts w:hint="default" w:ascii="Times New Roman Regular" w:hAnsi="Times New Roman Regular" w:cs="Times New Roman Regular"/>
                <w:vertAlign w:val="baseline"/>
                <w:lang w:val="en-US" w:eastAsia="zh-CN"/>
              </w:rPr>
            </w:pPr>
            <w:r>
              <w:rPr>
                <w:rFonts w:hint="default" w:ascii="Times New Roman Bold" w:hAnsi="Times New Roman Bold" w:cs="Times New Roman Bold"/>
                <w:b/>
                <w:bCs/>
                <w:vertAlign w:val="baseline"/>
                <w:lang w:val="en-US" w:eastAsia="zh-CN"/>
              </w:rPr>
              <w:t>Details</w:t>
            </w:r>
          </w:p>
        </w:tc>
      </w:tr>
      <w:tr w14:paraId="1E60C752">
        <w:trPr>
          <w:trHeight w:val="3307" w:hRule="atLeast"/>
        </w:trPr>
        <w:tc>
          <w:tcPr>
            <w:tcW w:w="7325" w:type="dxa"/>
            <w:tcBorders>
              <w:tl2br w:val="nil"/>
              <w:tr2bl w:val="nil"/>
            </w:tcBorders>
          </w:tcPr>
          <w:p w14:paraId="17D0815E">
            <w:pPr>
              <w:spacing w:line="360" w:lineRule="auto"/>
              <w:ind w:firstLine="260" w:firstLineChars="100"/>
              <w:jc w:val="left"/>
              <w:rPr>
                <w:rFonts w:hint="default" w:ascii="Times New Roman Regular" w:hAnsi="Times New Roman Regular" w:cs="Times New Roman Regular"/>
                <w:vertAlign w:val="baseline"/>
                <w:lang w:val="en-US" w:eastAsia="zh-CN"/>
              </w:rPr>
            </w:pPr>
            <w:r>
              <w:rPr>
                <w:rFonts w:hint="default" w:ascii="Times New Roman Regular" w:hAnsi="Times New Roman Regular" w:cs="Times New Roman Regular"/>
                <w:sz w:val="26"/>
                <w:szCs w:val="26"/>
                <w:vertAlign w:val="baseline"/>
                <w:lang w:val="en-US" w:eastAsia="zh-CN"/>
              </w:rPr>
              <w:t>Senior iOS Software Engineer with expertise in enterprise mobile applications and team leadership as Mobile Department Leader at KOSIGN. Skilled in modern architecture patterns and mentoring. Seeking advanced studies in AI and emerging technologies.</w:t>
            </w:r>
          </w:p>
        </w:tc>
        <w:tc>
          <w:tcPr>
            <w:tcW w:w="4501" w:type="dxa"/>
            <w:tcBorders>
              <w:tl2br w:val="nil"/>
              <w:tr2bl w:val="nil"/>
            </w:tcBorders>
          </w:tcPr>
          <w:p w14:paraId="19F23937">
            <w:pPr>
              <w:ind w:left="2090" w:hanging="2090" w:hangingChars="950"/>
              <w:jc w:val="left"/>
              <w:rPr>
                <w:rFonts w:hint="default" w:ascii="Times New Roman Regular" w:hAnsi="Times New Roman Regular"/>
                <w:vertAlign w:val="baseline"/>
                <w:lang w:val="en-US" w:eastAsia="zh-CN"/>
              </w:rPr>
            </w:pPr>
            <w:r>
              <mc:AlternateContent>
                <mc:Choice Requires="wps">
                  <w:drawing>
                    <wp:anchor distT="0" distB="0" distL="114300" distR="114300" simplePos="0" relativeHeight="251659264" behindDoc="1" locked="0" layoutInCell="1" allowOverlap="1">
                      <wp:simplePos x="0" y="0"/>
                      <wp:positionH relativeFrom="column">
                        <wp:posOffset>34925</wp:posOffset>
                      </wp:positionH>
                      <wp:positionV relativeFrom="paragraph">
                        <wp:posOffset>18415</wp:posOffset>
                      </wp:positionV>
                      <wp:extent cx="199390" cy="199390"/>
                      <wp:effectExtent l="0" t="0" r="12700" b="29210"/>
                      <wp:wrapTight wrapText="bothSides">
                        <wp:wrapPolygon>
                          <wp:start x="963" y="0"/>
                          <wp:lineTo x="963" y="18780"/>
                          <wp:lineTo x="17885" y="18780"/>
                          <wp:lineTo x="17885" y="0"/>
                          <wp:lineTo x="963" y="0"/>
                        </wp:wrapPolygon>
                      </wp:wrapTight>
                      <wp:docPr id="43" name="任意多边形 43"/>
                      <wp:cNvGraphicFramePr/>
                      <a:graphic xmlns:a="http://schemas.openxmlformats.org/drawingml/2006/main">
                        <a:graphicData uri="http://schemas.microsoft.com/office/word/2010/wordprocessingShape">
                          <wps:wsp>
                            <wps:cNvSpPr/>
                            <wps:spPr bwMode="auto">
                              <a:xfrm>
                                <a:off x="0" y="0"/>
                                <a:ext cx="199390" cy="199390"/>
                              </a:xfrm>
                              <a:custGeom>
                                <a:avLst/>
                                <a:gdLst>
                                  <a:gd name="T0" fmla="*/ 141 w 281"/>
                                  <a:gd name="T1" fmla="*/ 0 h 294"/>
                                  <a:gd name="T2" fmla="*/ 232 w 281"/>
                                  <a:gd name="T3" fmla="*/ 38 h 294"/>
                                  <a:gd name="T4" fmla="*/ 247 w 281"/>
                                  <a:gd name="T5" fmla="*/ 201 h 294"/>
                                  <a:gd name="T6" fmla="*/ 190 w 281"/>
                                  <a:gd name="T7" fmla="*/ 247 h 294"/>
                                  <a:gd name="T8" fmla="*/ 149 w 281"/>
                                  <a:gd name="T9" fmla="*/ 289 h 294"/>
                                  <a:gd name="T10" fmla="*/ 133 w 281"/>
                                  <a:gd name="T11" fmla="*/ 289 h 294"/>
                                  <a:gd name="T12" fmla="*/ 133 w 281"/>
                                  <a:gd name="T13" fmla="*/ 289 h 294"/>
                                  <a:gd name="T14" fmla="*/ 132 w 281"/>
                                  <a:gd name="T15" fmla="*/ 289 h 294"/>
                                  <a:gd name="T16" fmla="*/ 92 w 281"/>
                                  <a:gd name="T17" fmla="*/ 247 h 294"/>
                                  <a:gd name="T18" fmla="*/ 34 w 281"/>
                                  <a:gd name="T19" fmla="*/ 201 h 294"/>
                                  <a:gd name="T20" fmla="*/ 50 w 281"/>
                                  <a:gd name="T21" fmla="*/ 38 h 294"/>
                                  <a:gd name="T22" fmla="*/ 141 w 281"/>
                                  <a:gd name="T23" fmla="*/ 0 h 294"/>
                                  <a:gd name="T24" fmla="*/ 141 w 281"/>
                                  <a:gd name="T25" fmla="*/ 63 h 294"/>
                                  <a:gd name="T26" fmla="*/ 141 w 281"/>
                                  <a:gd name="T27" fmla="*/ 63 h 294"/>
                                  <a:gd name="T28" fmla="*/ 186 w 281"/>
                                  <a:gd name="T29" fmla="*/ 82 h 294"/>
                                  <a:gd name="T30" fmla="*/ 205 w 281"/>
                                  <a:gd name="T31" fmla="*/ 128 h 294"/>
                                  <a:gd name="T32" fmla="*/ 186 w 281"/>
                                  <a:gd name="T33" fmla="*/ 174 h 294"/>
                                  <a:gd name="T34" fmla="*/ 141 w 281"/>
                                  <a:gd name="T35" fmla="*/ 193 h 294"/>
                                  <a:gd name="T36" fmla="*/ 95 w 281"/>
                                  <a:gd name="T37" fmla="*/ 174 h 294"/>
                                  <a:gd name="T38" fmla="*/ 76 w 281"/>
                                  <a:gd name="T39" fmla="*/ 128 h 294"/>
                                  <a:gd name="T40" fmla="*/ 95 w 281"/>
                                  <a:gd name="T41" fmla="*/ 82 h 294"/>
                                  <a:gd name="T42" fmla="*/ 141 w 281"/>
                                  <a:gd name="T43" fmla="*/ 63 h 294"/>
                                  <a:gd name="T44" fmla="*/ 177 w 281"/>
                                  <a:gd name="T45" fmla="*/ 92 h 294"/>
                                  <a:gd name="T46" fmla="*/ 177 w 281"/>
                                  <a:gd name="T47" fmla="*/ 92 h 294"/>
                                  <a:gd name="T48" fmla="*/ 141 w 281"/>
                                  <a:gd name="T49" fmla="*/ 77 h 294"/>
                                  <a:gd name="T50" fmla="*/ 104 w 281"/>
                                  <a:gd name="T51" fmla="*/ 92 h 294"/>
                                  <a:gd name="T52" fmla="*/ 90 w 281"/>
                                  <a:gd name="T53" fmla="*/ 128 h 294"/>
                                  <a:gd name="T54" fmla="*/ 104 w 281"/>
                                  <a:gd name="T55" fmla="*/ 164 h 294"/>
                                  <a:gd name="T56" fmla="*/ 141 w 281"/>
                                  <a:gd name="T57" fmla="*/ 179 h 294"/>
                                  <a:gd name="T58" fmla="*/ 177 w 281"/>
                                  <a:gd name="T59" fmla="*/ 164 h 294"/>
                                  <a:gd name="T60" fmla="*/ 192 w 281"/>
                                  <a:gd name="T61" fmla="*/ 128 h 294"/>
                                  <a:gd name="T62" fmla="*/ 177 w 281"/>
                                  <a:gd name="T63" fmla="*/ 92 h 294"/>
                                  <a:gd name="T64" fmla="*/ 216 w 281"/>
                                  <a:gd name="T65" fmla="*/ 53 h 294"/>
                                  <a:gd name="T66" fmla="*/ 216 w 281"/>
                                  <a:gd name="T67" fmla="*/ 53 h 294"/>
                                  <a:gd name="T68" fmla="*/ 141 w 281"/>
                                  <a:gd name="T69" fmla="*/ 22 h 294"/>
                                  <a:gd name="T70" fmla="*/ 65 w 281"/>
                                  <a:gd name="T71" fmla="*/ 53 h 294"/>
                                  <a:gd name="T72" fmla="*/ 53 w 281"/>
                                  <a:gd name="T73" fmla="*/ 188 h 294"/>
                                  <a:gd name="T74" fmla="*/ 102 w 281"/>
                                  <a:gd name="T75" fmla="*/ 227 h 294"/>
                                  <a:gd name="T76" fmla="*/ 106 w 281"/>
                                  <a:gd name="T77" fmla="*/ 230 h 294"/>
                                  <a:gd name="T78" fmla="*/ 141 w 281"/>
                                  <a:gd name="T79" fmla="*/ 265 h 294"/>
                                  <a:gd name="T80" fmla="*/ 175 w 281"/>
                                  <a:gd name="T81" fmla="*/ 230 h 294"/>
                                  <a:gd name="T82" fmla="*/ 179 w 281"/>
                                  <a:gd name="T83" fmla="*/ 227 h 294"/>
                                  <a:gd name="T84" fmla="*/ 228 w 281"/>
                                  <a:gd name="T85" fmla="*/ 188 h 294"/>
                                  <a:gd name="T86" fmla="*/ 216 w 281"/>
                                  <a:gd name="T87" fmla="*/ 53 h 2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281" h="294">
                                    <a:moveTo>
                                      <a:pt x="141" y="0"/>
                                    </a:moveTo>
                                    <a:cubicBezTo>
                                      <a:pt x="176" y="0"/>
                                      <a:pt x="208" y="14"/>
                                      <a:pt x="232" y="38"/>
                                    </a:cubicBezTo>
                                    <a:cubicBezTo>
                                      <a:pt x="275" y="81"/>
                                      <a:pt x="281" y="151"/>
                                      <a:pt x="247" y="201"/>
                                    </a:cubicBezTo>
                                    <a:cubicBezTo>
                                      <a:pt x="233" y="222"/>
                                      <a:pt x="213" y="238"/>
                                      <a:pt x="190" y="247"/>
                                    </a:cubicBezTo>
                                    <a:cubicBezTo>
                                      <a:pt x="149" y="289"/>
                                      <a:pt x="149" y="289"/>
                                      <a:pt x="149" y="289"/>
                                    </a:cubicBezTo>
                                    <a:cubicBezTo>
                                      <a:pt x="144" y="293"/>
                                      <a:pt x="137" y="294"/>
                                      <a:pt x="133" y="289"/>
                                    </a:cubicBezTo>
                                    <a:cubicBezTo>
                                      <a:pt x="133" y="289"/>
                                      <a:pt x="133" y="289"/>
                                      <a:pt x="133" y="289"/>
                                    </a:cubicBezTo>
                                    <a:cubicBezTo>
                                      <a:pt x="132" y="289"/>
                                      <a:pt x="132" y="289"/>
                                      <a:pt x="132" y="289"/>
                                    </a:cubicBezTo>
                                    <a:cubicBezTo>
                                      <a:pt x="92" y="247"/>
                                      <a:pt x="92" y="247"/>
                                      <a:pt x="92" y="247"/>
                                    </a:cubicBezTo>
                                    <a:cubicBezTo>
                                      <a:pt x="68" y="238"/>
                                      <a:pt x="48" y="222"/>
                                      <a:pt x="34" y="201"/>
                                    </a:cubicBezTo>
                                    <a:cubicBezTo>
                                      <a:pt x="0" y="151"/>
                                      <a:pt x="6" y="81"/>
                                      <a:pt x="50" y="38"/>
                                    </a:cubicBezTo>
                                    <a:cubicBezTo>
                                      <a:pt x="73" y="14"/>
                                      <a:pt x="105" y="0"/>
                                      <a:pt x="141" y="0"/>
                                    </a:cubicBezTo>
                                    <a:close/>
                                    <a:moveTo>
                                      <a:pt x="141" y="63"/>
                                    </a:moveTo>
                                    <a:cubicBezTo>
                                      <a:pt x="141" y="63"/>
                                      <a:pt x="141" y="63"/>
                                      <a:pt x="141" y="63"/>
                                    </a:cubicBezTo>
                                    <a:cubicBezTo>
                                      <a:pt x="158" y="63"/>
                                      <a:pt x="175" y="71"/>
                                      <a:pt x="186" y="82"/>
                                    </a:cubicBezTo>
                                    <a:cubicBezTo>
                                      <a:pt x="198" y="94"/>
                                      <a:pt x="205" y="110"/>
                                      <a:pt x="205" y="128"/>
                                    </a:cubicBezTo>
                                    <a:cubicBezTo>
                                      <a:pt x="205" y="146"/>
                                      <a:pt x="198" y="162"/>
                                      <a:pt x="186" y="174"/>
                                    </a:cubicBezTo>
                                    <a:cubicBezTo>
                                      <a:pt x="175" y="185"/>
                                      <a:pt x="158" y="193"/>
                                      <a:pt x="141" y="193"/>
                                    </a:cubicBezTo>
                                    <a:cubicBezTo>
                                      <a:pt x="123" y="193"/>
                                      <a:pt x="107" y="185"/>
                                      <a:pt x="95" y="174"/>
                                    </a:cubicBezTo>
                                    <a:cubicBezTo>
                                      <a:pt x="83" y="162"/>
                                      <a:pt x="76" y="146"/>
                                      <a:pt x="76" y="128"/>
                                    </a:cubicBezTo>
                                    <a:cubicBezTo>
                                      <a:pt x="76" y="110"/>
                                      <a:pt x="83" y="94"/>
                                      <a:pt x="95" y="82"/>
                                    </a:cubicBezTo>
                                    <a:cubicBezTo>
                                      <a:pt x="107" y="71"/>
                                      <a:pt x="123" y="63"/>
                                      <a:pt x="141" y="63"/>
                                    </a:cubicBezTo>
                                    <a:close/>
                                    <a:moveTo>
                                      <a:pt x="177" y="92"/>
                                    </a:moveTo>
                                    <a:cubicBezTo>
                                      <a:pt x="177" y="92"/>
                                      <a:pt x="177" y="92"/>
                                      <a:pt x="177" y="92"/>
                                    </a:cubicBezTo>
                                    <a:cubicBezTo>
                                      <a:pt x="167" y="83"/>
                                      <a:pt x="155" y="77"/>
                                      <a:pt x="141" y="77"/>
                                    </a:cubicBezTo>
                                    <a:cubicBezTo>
                                      <a:pt x="126" y="77"/>
                                      <a:pt x="114" y="83"/>
                                      <a:pt x="104" y="92"/>
                                    </a:cubicBezTo>
                                    <a:cubicBezTo>
                                      <a:pt x="95" y="101"/>
                                      <a:pt x="90" y="114"/>
                                      <a:pt x="90" y="128"/>
                                    </a:cubicBezTo>
                                    <a:cubicBezTo>
                                      <a:pt x="90" y="142"/>
                                      <a:pt x="95" y="155"/>
                                      <a:pt x="104" y="164"/>
                                    </a:cubicBezTo>
                                    <a:cubicBezTo>
                                      <a:pt x="114" y="173"/>
                                      <a:pt x="126" y="179"/>
                                      <a:pt x="141" y="179"/>
                                    </a:cubicBezTo>
                                    <a:cubicBezTo>
                                      <a:pt x="155" y="179"/>
                                      <a:pt x="167" y="173"/>
                                      <a:pt x="177" y="164"/>
                                    </a:cubicBezTo>
                                    <a:cubicBezTo>
                                      <a:pt x="186" y="155"/>
                                      <a:pt x="192" y="142"/>
                                      <a:pt x="192" y="128"/>
                                    </a:cubicBezTo>
                                    <a:cubicBezTo>
                                      <a:pt x="192" y="114"/>
                                      <a:pt x="186" y="101"/>
                                      <a:pt x="177" y="92"/>
                                    </a:cubicBezTo>
                                    <a:close/>
                                    <a:moveTo>
                                      <a:pt x="216" y="53"/>
                                    </a:moveTo>
                                    <a:cubicBezTo>
                                      <a:pt x="216" y="53"/>
                                      <a:pt x="216" y="53"/>
                                      <a:pt x="216" y="53"/>
                                    </a:cubicBezTo>
                                    <a:cubicBezTo>
                                      <a:pt x="196" y="34"/>
                                      <a:pt x="170" y="22"/>
                                      <a:pt x="141" y="22"/>
                                    </a:cubicBezTo>
                                    <a:cubicBezTo>
                                      <a:pt x="111" y="22"/>
                                      <a:pt x="85" y="34"/>
                                      <a:pt x="65" y="53"/>
                                    </a:cubicBezTo>
                                    <a:cubicBezTo>
                                      <a:pt x="30" y="89"/>
                                      <a:pt x="24" y="147"/>
                                      <a:pt x="53" y="188"/>
                                    </a:cubicBezTo>
                                    <a:cubicBezTo>
                                      <a:pt x="65" y="206"/>
                                      <a:pt x="82" y="220"/>
                                      <a:pt x="102" y="227"/>
                                    </a:cubicBezTo>
                                    <a:cubicBezTo>
                                      <a:pt x="103" y="228"/>
                                      <a:pt x="105" y="229"/>
                                      <a:pt x="106" y="230"/>
                                    </a:cubicBezTo>
                                    <a:cubicBezTo>
                                      <a:pt x="141" y="265"/>
                                      <a:pt x="141" y="265"/>
                                      <a:pt x="141" y="265"/>
                                    </a:cubicBezTo>
                                    <a:cubicBezTo>
                                      <a:pt x="175" y="230"/>
                                      <a:pt x="175" y="230"/>
                                      <a:pt x="175" y="230"/>
                                    </a:cubicBezTo>
                                    <a:cubicBezTo>
                                      <a:pt x="176" y="229"/>
                                      <a:pt x="178" y="228"/>
                                      <a:pt x="179" y="227"/>
                                    </a:cubicBezTo>
                                    <a:cubicBezTo>
                                      <a:pt x="199" y="220"/>
                                      <a:pt x="216" y="206"/>
                                      <a:pt x="228" y="188"/>
                                    </a:cubicBezTo>
                                    <a:cubicBezTo>
                                      <a:pt x="257" y="147"/>
                                      <a:pt x="251" y="89"/>
                                      <a:pt x="216" y="53"/>
                                    </a:cubicBezTo>
                                    <a:close/>
                                  </a:path>
                                </a:pathLst>
                              </a:custGeom>
                              <a:solidFill>
                                <a:srgbClr val="342B02"/>
                              </a:solidFill>
                              <a:ln>
                                <a:noFill/>
                              </a:ln>
                              <a:effectLst/>
                            </wps:spPr>
                            <wps:bodyPr rot="0" vert="horz" wrap="square" lIns="91440" tIns="45720" rIns="91440" bIns="45720" anchor="t" anchorCtr="0" upright="1">
                              <a:noAutofit/>
                            </wps:bodyPr>
                          </wps:wsp>
                        </a:graphicData>
                      </a:graphic>
                    </wp:anchor>
                  </w:drawing>
                </mc:Choice>
                <mc:Fallback>
                  <w:pict>
                    <v:shape id="任意多边形 43" o:spid="_x0000_s1026" o:spt="100" style="position:absolute;left:0pt;margin-left:2.75pt;margin-top:1.45pt;height:15.7pt;width:15.7pt;mso-wrap-distance-left:9pt;mso-wrap-distance-right:9pt;z-index:-251657216;mso-width-relative:page;mso-height-relative:page;" fillcolor="#342B02" filled="t" stroked="f" coordsize="281,294" wrapcoords="963 0 963 18780 17885 18780 17885 0 963 0" o:gfxdata="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" path="m141,0c176,0,208,14,232,38c275,81,281,151,247,201c233,222,213,238,190,247c149,289,149,289,149,289c144,293,137,294,133,289c133,289,133,289,133,289c132,289,132,289,132,289c92,247,92,247,92,247c68,238,48,222,34,201c0,151,6,81,50,38c73,14,105,0,141,0xm141,63c141,63,141,63,141,63c158,63,175,71,186,82c198,94,205,110,205,128c205,146,198,162,186,174c175,185,158,193,141,193c123,193,107,185,95,174c83,162,76,146,76,128c76,110,83,94,95,82c107,71,123,63,141,63xm177,92c177,92,177,92,177,92c167,83,155,77,141,77c126,77,114,83,104,92c95,101,90,114,90,128c90,142,95,155,104,164c114,173,126,179,141,179c155,179,167,173,177,164c186,155,192,142,192,128c192,114,186,101,177,92xm216,53c216,53,216,53,216,53c196,34,170,22,141,22c111,22,85,34,65,53c30,89,24,147,53,188c65,206,82,220,102,227c103,228,105,229,106,230c141,265,141,265,141,265c175,230,175,230,175,230c176,229,178,228,179,227c199,220,216,206,228,188c257,147,251,89,216,53xe">
                      <v:path o:connectlocs="100049,0;164620,25771;175264,136317;134818,167514;105726,195999;94373,195999;94373,195999;93663,195999;65280,167514;24125,136317;35478,25771;100049,0;100049,42726;100049,42726;131980,55612;145462,86809;131980,118006;100049,130892;67409,118006;53927,86809;67409,55612;100049,42726;125594,62394;125594,62394;100049,52221;73795,62394;63861,86809;73795,111224;100049,121397;125594,111224;136238,86809;125594,62394;153267,35944;153267,35944;100049,14920;46122,35944;37607,127501;72376,153950;75214,155985;100049,179722;124175,155985;127013,153950;161782,127501;153267,35944" o:connectangles="0,0,0,0,0,0,0,0,0,0,0,0,0,0,0,0,0,0,0,0,0,0,0,0,0,0,0,0,0,0,0,0,0,0,0,0,0,0,0,0,0,0,0,0"/>
                      <v:fill on="t" focussize="0,0"/>
                      <v:stroke on="f"/>
                      <v:imagedata o:title=""/>
                      <o:lock v:ext="edit" aspectratio="f"/>
                      <w10:wrap type="tight"/>
                    </v:shape>
                  </w:pict>
                </mc:Fallback>
              </mc:AlternateContent>
            </w:r>
            <w:r>
              <w:rPr>
                <w:rFonts w:hint="default" w:ascii="Times New Roman Regular" w:hAnsi="Times New Roman Regular"/>
                <w:vertAlign w:val="baseline"/>
                <w:lang w:val="en-US" w:eastAsia="zh-CN"/>
              </w:rPr>
              <w:t>Khan Mean Chey, Phnom Penh, Cambodia.</w:t>
            </w:r>
          </w:p>
          <w:p w14:paraId="1A3E745E">
            <w:pPr>
              <w:rPr>
                <w:rFonts w:hint="default" w:ascii="Times New Roman Regular" w:hAnsi="Times New Roman Regular"/>
                <w:vertAlign w:val="baseline"/>
                <w:lang w:val="en-US" w:eastAsia="zh-CN"/>
              </w:rPr>
            </w:pPr>
            <w:r>
              <mc:AlternateContent>
                <mc:Choice Requires="wps">
                  <w:drawing>
                    <wp:anchor distT="0" distB="0" distL="114300" distR="114300" simplePos="0" relativeHeight="251660288" behindDoc="0" locked="0" layoutInCell="1" allowOverlap="1">
                      <wp:simplePos x="0" y="0"/>
                      <wp:positionH relativeFrom="column">
                        <wp:posOffset>50165</wp:posOffset>
                      </wp:positionH>
                      <wp:positionV relativeFrom="paragraph">
                        <wp:posOffset>17145</wp:posOffset>
                      </wp:positionV>
                      <wp:extent cx="184150" cy="210820"/>
                      <wp:effectExtent l="0" t="0" r="19050" b="17780"/>
                      <wp:wrapSquare wrapText="bothSides"/>
                      <wp:docPr id="42" name="任意多边形 42"/>
                      <wp:cNvGraphicFramePr/>
                      <a:graphic xmlns:a="http://schemas.openxmlformats.org/drawingml/2006/main">
                        <a:graphicData uri="http://schemas.microsoft.com/office/word/2010/wordprocessingShape">
                          <wps:wsp>
                            <wps:cNvSpPr/>
                            <wps:spPr bwMode="auto">
                              <a:xfrm>
                                <a:off x="0" y="0"/>
                                <a:ext cx="184150" cy="210820"/>
                              </a:xfrm>
                              <a:custGeom>
                                <a:avLst/>
                                <a:gdLst>
                                  <a:gd name="T0" fmla="*/ 175 w 254"/>
                                  <a:gd name="T1" fmla="*/ 201 h 294"/>
                                  <a:gd name="T2" fmla="*/ 153 w 254"/>
                                  <a:gd name="T3" fmla="*/ 156 h 294"/>
                                  <a:gd name="T4" fmla="*/ 175 w 254"/>
                                  <a:gd name="T5" fmla="*/ 156 h 294"/>
                                  <a:gd name="T6" fmla="*/ 114 w 254"/>
                                  <a:gd name="T7" fmla="*/ 137 h 294"/>
                                  <a:gd name="T8" fmla="*/ 136 w 254"/>
                                  <a:gd name="T9" fmla="*/ 156 h 294"/>
                                  <a:gd name="T10" fmla="*/ 142 w 254"/>
                                  <a:gd name="T11" fmla="*/ 163 h 294"/>
                                  <a:gd name="T12" fmla="*/ 107 w 254"/>
                                  <a:gd name="T13" fmla="*/ 194 h 294"/>
                                  <a:gd name="T14" fmla="*/ 216 w 254"/>
                                  <a:gd name="T15" fmla="*/ 57 h 294"/>
                                  <a:gd name="T16" fmla="*/ 112 w 254"/>
                                  <a:gd name="T17" fmla="*/ 118 h 294"/>
                                  <a:gd name="T18" fmla="*/ 209 w 254"/>
                                  <a:gd name="T19" fmla="*/ 104 h 294"/>
                                  <a:gd name="T20" fmla="*/ 209 w 254"/>
                                  <a:gd name="T21" fmla="*/ 104 h 294"/>
                                  <a:gd name="T22" fmla="*/ 86 w 254"/>
                                  <a:gd name="T23" fmla="*/ 11 h 294"/>
                                  <a:gd name="T24" fmla="*/ 0 w 254"/>
                                  <a:gd name="T25" fmla="*/ 199 h 294"/>
                                  <a:gd name="T26" fmla="*/ 33 w 254"/>
                                  <a:gd name="T27" fmla="*/ 290 h 294"/>
                                  <a:gd name="T28" fmla="*/ 70 w 254"/>
                                  <a:gd name="T29" fmla="*/ 242 h 294"/>
                                  <a:gd name="T30" fmla="*/ 254 w 254"/>
                                  <a:gd name="T31" fmla="*/ 199 h 294"/>
                                  <a:gd name="T32" fmla="*/ 48 w 254"/>
                                  <a:gd name="T33" fmla="*/ 280 h 294"/>
                                  <a:gd name="T34" fmla="*/ 46 w 254"/>
                                  <a:gd name="T35" fmla="*/ 235 h 294"/>
                                  <a:gd name="T36" fmla="*/ 74 w 254"/>
                                  <a:gd name="T37" fmla="*/ 199 h 294"/>
                                  <a:gd name="T38" fmla="*/ 69 w 254"/>
                                  <a:gd name="T39" fmla="*/ 209 h 294"/>
                                  <a:gd name="T40" fmla="*/ 69 w 254"/>
                                  <a:gd name="T41" fmla="*/ 209 h 294"/>
                                  <a:gd name="T42" fmla="*/ 68 w 254"/>
                                  <a:gd name="T43" fmla="*/ 209 h 294"/>
                                  <a:gd name="T44" fmla="*/ 68 w 254"/>
                                  <a:gd name="T45" fmla="*/ 210 h 294"/>
                                  <a:gd name="T46" fmla="*/ 67 w 254"/>
                                  <a:gd name="T47" fmla="*/ 210 h 294"/>
                                  <a:gd name="T48" fmla="*/ 67 w 254"/>
                                  <a:gd name="T49" fmla="*/ 211 h 294"/>
                                  <a:gd name="T50" fmla="*/ 66 w 254"/>
                                  <a:gd name="T51" fmla="*/ 211 h 294"/>
                                  <a:gd name="T52" fmla="*/ 65 w 254"/>
                                  <a:gd name="T53" fmla="*/ 211 h 294"/>
                                  <a:gd name="T54" fmla="*/ 64 w 254"/>
                                  <a:gd name="T55" fmla="*/ 211 h 294"/>
                                  <a:gd name="T56" fmla="*/ 64 w 254"/>
                                  <a:gd name="T57" fmla="*/ 212 h 294"/>
                                  <a:gd name="T58" fmla="*/ 63 w 254"/>
                                  <a:gd name="T59" fmla="*/ 212 h 294"/>
                                  <a:gd name="T60" fmla="*/ 62 w 254"/>
                                  <a:gd name="T61" fmla="*/ 212 h 294"/>
                                  <a:gd name="T62" fmla="*/ 62 w 254"/>
                                  <a:gd name="T63" fmla="*/ 212 h 294"/>
                                  <a:gd name="T64" fmla="*/ 61 w 254"/>
                                  <a:gd name="T65" fmla="*/ 212 h 294"/>
                                  <a:gd name="T66" fmla="*/ 23 w 254"/>
                                  <a:gd name="T67" fmla="*/ 199 h 294"/>
                                  <a:gd name="T68" fmla="*/ 60 w 254"/>
                                  <a:gd name="T69" fmla="*/ 23 h 294"/>
                                  <a:gd name="T70" fmla="*/ 231 w 254"/>
                                  <a:gd name="T71" fmla="*/ 199 h 294"/>
                                  <a:gd name="T72" fmla="*/ 94 w 254"/>
                                  <a:gd name="T73" fmla="*/ 212 h 294"/>
                                  <a:gd name="T74" fmla="*/ 94 w 254"/>
                                  <a:gd name="T75" fmla="*/ 211 h 294"/>
                                  <a:gd name="T76" fmla="*/ 95 w 254"/>
                                  <a:gd name="T77" fmla="*/ 210 h 294"/>
                                  <a:gd name="T78" fmla="*/ 95 w 254"/>
                                  <a:gd name="T79" fmla="*/ 210 h 294"/>
                                  <a:gd name="T80" fmla="*/ 95 w 254"/>
                                  <a:gd name="T81" fmla="*/ 209 h 294"/>
                                  <a:gd name="T82" fmla="*/ 95 w 254"/>
                                  <a:gd name="T83" fmla="*/ 208 h 294"/>
                                  <a:gd name="T84" fmla="*/ 96 w 254"/>
                                  <a:gd name="T85" fmla="*/ 207 h 294"/>
                                  <a:gd name="T86" fmla="*/ 96 w 254"/>
                                  <a:gd name="T87" fmla="*/ 206 h 294"/>
                                  <a:gd name="T88" fmla="*/ 96 w 254"/>
                                  <a:gd name="T89" fmla="*/ 205 h 294"/>
                                  <a:gd name="T90" fmla="*/ 96 w 254"/>
                                  <a:gd name="T91" fmla="*/ 204 h 294"/>
                                  <a:gd name="T92" fmla="*/ 96 w 254"/>
                                  <a:gd name="T93" fmla="*/ 203 h 294"/>
                                  <a:gd name="T94" fmla="*/ 96 w 254"/>
                                  <a:gd name="T95" fmla="*/ 202 h 294"/>
                                  <a:gd name="T96" fmla="*/ 96 w 254"/>
                                  <a:gd name="T97" fmla="*/ 200 h 294"/>
                                  <a:gd name="T98" fmla="*/ 231 w 254"/>
                                  <a:gd name="T99" fmla="*/ 199 h 294"/>
                                  <a:gd name="T100" fmla="*/ 153 w 254"/>
                                  <a:gd name="T101" fmla="*/ 137 h 294"/>
                                  <a:gd name="T102" fmla="*/ 214 w 254"/>
                                  <a:gd name="T103" fmla="*/ 156 h 294"/>
                                  <a:gd name="T104" fmla="*/ 220 w 254"/>
                                  <a:gd name="T105" fmla="*/ 163 h 294"/>
                                  <a:gd name="T106" fmla="*/ 185 w 254"/>
                                  <a:gd name="T107" fmla="*/ 131 h 294"/>
                                  <a:gd name="T108" fmla="*/ 214 w 254"/>
                                  <a:gd name="T109" fmla="*/ 188 h 294"/>
                                  <a:gd name="T110" fmla="*/ 214 w 254"/>
                                  <a:gd name="T111" fmla="*/ 201 h 2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54" h="294">
                                    <a:moveTo>
                                      <a:pt x="175" y="188"/>
                                    </a:moveTo>
                                    <a:cubicBezTo>
                                      <a:pt x="153" y="188"/>
                                      <a:pt x="153" y="188"/>
                                      <a:pt x="153" y="188"/>
                                    </a:cubicBezTo>
                                    <a:cubicBezTo>
                                      <a:pt x="149" y="188"/>
                                      <a:pt x="146" y="191"/>
                                      <a:pt x="146" y="194"/>
                                    </a:cubicBezTo>
                                    <a:cubicBezTo>
                                      <a:pt x="146" y="198"/>
                                      <a:pt x="149" y="201"/>
                                      <a:pt x="153" y="201"/>
                                    </a:cubicBezTo>
                                    <a:cubicBezTo>
                                      <a:pt x="175" y="201"/>
                                      <a:pt x="175" y="201"/>
                                      <a:pt x="175" y="201"/>
                                    </a:cubicBezTo>
                                    <a:cubicBezTo>
                                      <a:pt x="179" y="201"/>
                                      <a:pt x="182" y="198"/>
                                      <a:pt x="182" y="194"/>
                                    </a:cubicBezTo>
                                    <a:cubicBezTo>
                                      <a:pt x="182" y="191"/>
                                      <a:pt x="179" y="188"/>
                                      <a:pt x="175" y="188"/>
                                    </a:cubicBezTo>
                                    <a:close/>
                                    <a:moveTo>
                                      <a:pt x="175" y="156"/>
                                    </a:moveTo>
                                    <a:cubicBezTo>
                                      <a:pt x="175" y="156"/>
                                      <a:pt x="175" y="156"/>
                                      <a:pt x="175" y="156"/>
                                    </a:cubicBezTo>
                                    <a:cubicBezTo>
                                      <a:pt x="153" y="156"/>
                                      <a:pt x="153" y="156"/>
                                      <a:pt x="153" y="156"/>
                                    </a:cubicBezTo>
                                    <a:cubicBezTo>
                                      <a:pt x="149" y="156"/>
                                      <a:pt x="146" y="159"/>
                                      <a:pt x="146" y="163"/>
                                    </a:cubicBezTo>
                                    <a:cubicBezTo>
                                      <a:pt x="146" y="166"/>
                                      <a:pt x="149" y="169"/>
                                      <a:pt x="153" y="169"/>
                                    </a:cubicBezTo>
                                    <a:cubicBezTo>
                                      <a:pt x="175" y="169"/>
                                      <a:pt x="175" y="169"/>
                                      <a:pt x="175" y="169"/>
                                    </a:cubicBezTo>
                                    <a:cubicBezTo>
                                      <a:pt x="179" y="169"/>
                                      <a:pt x="182" y="166"/>
                                      <a:pt x="182" y="163"/>
                                    </a:cubicBezTo>
                                    <a:cubicBezTo>
                                      <a:pt x="182" y="159"/>
                                      <a:pt x="179" y="156"/>
                                      <a:pt x="175" y="156"/>
                                    </a:cubicBezTo>
                                    <a:close/>
                                    <a:moveTo>
                                      <a:pt x="136" y="124"/>
                                    </a:moveTo>
                                    <a:cubicBezTo>
                                      <a:pt x="136" y="124"/>
                                      <a:pt x="136" y="124"/>
                                      <a:pt x="136" y="124"/>
                                    </a:cubicBezTo>
                                    <a:cubicBezTo>
                                      <a:pt x="114" y="124"/>
                                      <a:pt x="114" y="124"/>
                                      <a:pt x="114" y="124"/>
                                    </a:cubicBezTo>
                                    <a:cubicBezTo>
                                      <a:pt x="110" y="124"/>
                                      <a:pt x="107" y="127"/>
                                      <a:pt x="107" y="131"/>
                                    </a:cubicBezTo>
                                    <a:cubicBezTo>
                                      <a:pt x="107" y="134"/>
                                      <a:pt x="110" y="137"/>
                                      <a:pt x="114" y="137"/>
                                    </a:cubicBezTo>
                                    <a:cubicBezTo>
                                      <a:pt x="136" y="137"/>
                                      <a:pt x="136" y="137"/>
                                      <a:pt x="136" y="137"/>
                                    </a:cubicBezTo>
                                    <a:cubicBezTo>
                                      <a:pt x="139" y="137"/>
                                      <a:pt x="142" y="134"/>
                                      <a:pt x="142" y="131"/>
                                    </a:cubicBezTo>
                                    <a:cubicBezTo>
                                      <a:pt x="142" y="127"/>
                                      <a:pt x="139" y="124"/>
                                      <a:pt x="136" y="124"/>
                                    </a:cubicBezTo>
                                    <a:close/>
                                    <a:moveTo>
                                      <a:pt x="136" y="156"/>
                                    </a:moveTo>
                                    <a:cubicBezTo>
                                      <a:pt x="136" y="156"/>
                                      <a:pt x="136" y="156"/>
                                      <a:pt x="136" y="156"/>
                                    </a:cubicBezTo>
                                    <a:cubicBezTo>
                                      <a:pt x="114" y="156"/>
                                      <a:pt x="114" y="156"/>
                                      <a:pt x="114" y="156"/>
                                    </a:cubicBezTo>
                                    <a:cubicBezTo>
                                      <a:pt x="110" y="156"/>
                                      <a:pt x="107" y="159"/>
                                      <a:pt x="107" y="163"/>
                                    </a:cubicBezTo>
                                    <a:cubicBezTo>
                                      <a:pt x="107" y="166"/>
                                      <a:pt x="110" y="169"/>
                                      <a:pt x="114" y="169"/>
                                    </a:cubicBezTo>
                                    <a:cubicBezTo>
                                      <a:pt x="136" y="169"/>
                                      <a:pt x="136" y="169"/>
                                      <a:pt x="136" y="169"/>
                                    </a:cubicBezTo>
                                    <a:cubicBezTo>
                                      <a:pt x="139" y="169"/>
                                      <a:pt x="142" y="166"/>
                                      <a:pt x="142" y="163"/>
                                    </a:cubicBezTo>
                                    <a:cubicBezTo>
                                      <a:pt x="142" y="159"/>
                                      <a:pt x="139" y="156"/>
                                      <a:pt x="136" y="156"/>
                                    </a:cubicBezTo>
                                    <a:close/>
                                    <a:moveTo>
                                      <a:pt x="136" y="188"/>
                                    </a:moveTo>
                                    <a:cubicBezTo>
                                      <a:pt x="136" y="188"/>
                                      <a:pt x="136" y="188"/>
                                      <a:pt x="136" y="188"/>
                                    </a:cubicBezTo>
                                    <a:cubicBezTo>
                                      <a:pt x="114" y="188"/>
                                      <a:pt x="114" y="188"/>
                                      <a:pt x="114" y="188"/>
                                    </a:cubicBezTo>
                                    <a:cubicBezTo>
                                      <a:pt x="110" y="188"/>
                                      <a:pt x="107" y="191"/>
                                      <a:pt x="107" y="194"/>
                                    </a:cubicBezTo>
                                    <a:cubicBezTo>
                                      <a:pt x="107" y="198"/>
                                      <a:pt x="110" y="201"/>
                                      <a:pt x="114" y="201"/>
                                    </a:cubicBezTo>
                                    <a:cubicBezTo>
                                      <a:pt x="136" y="201"/>
                                      <a:pt x="136" y="201"/>
                                      <a:pt x="136" y="201"/>
                                    </a:cubicBezTo>
                                    <a:cubicBezTo>
                                      <a:pt x="139" y="201"/>
                                      <a:pt x="142" y="198"/>
                                      <a:pt x="142" y="194"/>
                                    </a:cubicBezTo>
                                    <a:cubicBezTo>
                                      <a:pt x="142" y="191"/>
                                      <a:pt x="139" y="188"/>
                                      <a:pt x="136" y="188"/>
                                    </a:cubicBezTo>
                                    <a:close/>
                                    <a:moveTo>
                                      <a:pt x="216" y="57"/>
                                    </a:moveTo>
                                    <a:cubicBezTo>
                                      <a:pt x="216" y="57"/>
                                      <a:pt x="216" y="57"/>
                                      <a:pt x="216" y="57"/>
                                    </a:cubicBezTo>
                                    <a:cubicBezTo>
                                      <a:pt x="112" y="57"/>
                                      <a:pt x="112" y="57"/>
                                      <a:pt x="112" y="57"/>
                                    </a:cubicBezTo>
                                    <a:cubicBezTo>
                                      <a:pt x="108" y="57"/>
                                      <a:pt x="105" y="60"/>
                                      <a:pt x="105" y="64"/>
                                    </a:cubicBezTo>
                                    <a:cubicBezTo>
                                      <a:pt x="105" y="111"/>
                                      <a:pt x="105" y="111"/>
                                      <a:pt x="105" y="111"/>
                                    </a:cubicBezTo>
                                    <a:cubicBezTo>
                                      <a:pt x="105" y="115"/>
                                      <a:pt x="108" y="118"/>
                                      <a:pt x="112" y="118"/>
                                    </a:cubicBezTo>
                                    <a:cubicBezTo>
                                      <a:pt x="216" y="118"/>
                                      <a:pt x="216" y="118"/>
                                      <a:pt x="216" y="118"/>
                                    </a:cubicBezTo>
                                    <a:cubicBezTo>
                                      <a:pt x="220" y="118"/>
                                      <a:pt x="223" y="115"/>
                                      <a:pt x="223" y="111"/>
                                    </a:cubicBezTo>
                                    <a:cubicBezTo>
                                      <a:pt x="223" y="64"/>
                                      <a:pt x="223" y="64"/>
                                      <a:pt x="223" y="64"/>
                                    </a:cubicBezTo>
                                    <a:cubicBezTo>
                                      <a:pt x="223" y="60"/>
                                      <a:pt x="220" y="57"/>
                                      <a:pt x="216" y="57"/>
                                    </a:cubicBezTo>
                                    <a:close/>
                                    <a:moveTo>
                                      <a:pt x="209" y="104"/>
                                    </a:moveTo>
                                    <a:cubicBezTo>
                                      <a:pt x="209" y="104"/>
                                      <a:pt x="209" y="104"/>
                                      <a:pt x="209" y="104"/>
                                    </a:cubicBezTo>
                                    <a:cubicBezTo>
                                      <a:pt x="119" y="104"/>
                                      <a:pt x="119" y="104"/>
                                      <a:pt x="119" y="104"/>
                                    </a:cubicBezTo>
                                    <a:cubicBezTo>
                                      <a:pt x="119" y="71"/>
                                      <a:pt x="119" y="71"/>
                                      <a:pt x="119" y="71"/>
                                    </a:cubicBezTo>
                                    <a:cubicBezTo>
                                      <a:pt x="209" y="71"/>
                                      <a:pt x="209" y="71"/>
                                      <a:pt x="209" y="71"/>
                                    </a:cubicBezTo>
                                    <a:cubicBezTo>
                                      <a:pt x="209" y="104"/>
                                      <a:pt x="209" y="104"/>
                                      <a:pt x="209" y="104"/>
                                    </a:cubicBezTo>
                                    <a:close/>
                                    <a:moveTo>
                                      <a:pt x="243" y="34"/>
                                    </a:moveTo>
                                    <a:cubicBezTo>
                                      <a:pt x="243" y="34"/>
                                      <a:pt x="243" y="34"/>
                                      <a:pt x="243" y="34"/>
                                    </a:cubicBezTo>
                                    <a:cubicBezTo>
                                      <a:pt x="237" y="28"/>
                                      <a:pt x="228" y="23"/>
                                      <a:pt x="218" y="23"/>
                                    </a:cubicBezTo>
                                    <a:cubicBezTo>
                                      <a:pt x="94" y="23"/>
                                      <a:pt x="94" y="23"/>
                                      <a:pt x="94" y="23"/>
                                    </a:cubicBezTo>
                                    <a:cubicBezTo>
                                      <a:pt x="92" y="19"/>
                                      <a:pt x="89" y="15"/>
                                      <a:pt x="86" y="11"/>
                                    </a:cubicBezTo>
                                    <a:cubicBezTo>
                                      <a:pt x="79" y="5"/>
                                      <a:pt x="70" y="0"/>
                                      <a:pt x="60" y="0"/>
                                    </a:cubicBezTo>
                                    <a:cubicBezTo>
                                      <a:pt x="36" y="0"/>
                                      <a:pt x="36" y="0"/>
                                      <a:pt x="36" y="0"/>
                                    </a:cubicBezTo>
                                    <a:cubicBezTo>
                                      <a:pt x="27" y="0"/>
                                      <a:pt x="18" y="5"/>
                                      <a:pt x="11" y="11"/>
                                    </a:cubicBezTo>
                                    <a:cubicBezTo>
                                      <a:pt x="4" y="18"/>
                                      <a:pt x="0" y="27"/>
                                      <a:pt x="0" y="37"/>
                                    </a:cubicBezTo>
                                    <a:cubicBezTo>
                                      <a:pt x="0" y="199"/>
                                      <a:pt x="0" y="199"/>
                                      <a:pt x="0" y="199"/>
                                    </a:cubicBezTo>
                                    <a:cubicBezTo>
                                      <a:pt x="0" y="209"/>
                                      <a:pt x="4" y="218"/>
                                      <a:pt x="11" y="224"/>
                                    </a:cubicBezTo>
                                    <a:cubicBezTo>
                                      <a:pt x="16" y="230"/>
                                      <a:pt x="23" y="233"/>
                                      <a:pt x="31" y="235"/>
                                    </a:cubicBezTo>
                                    <a:cubicBezTo>
                                      <a:pt x="30" y="237"/>
                                      <a:pt x="29" y="239"/>
                                      <a:pt x="27" y="242"/>
                                    </a:cubicBezTo>
                                    <a:cubicBezTo>
                                      <a:pt x="22" y="251"/>
                                      <a:pt x="17" y="259"/>
                                      <a:pt x="19" y="271"/>
                                    </a:cubicBezTo>
                                    <a:cubicBezTo>
                                      <a:pt x="21" y="280"/>
                                      <a:pt x="26" y="286"/>
                                      <a:pt x="33" y="290"/>
                                    </a:cubicBezTo>
                                    <a:cubicBezTo>
                                      <a:pt x="33" y="290"/>
                                      <a:pt x="33" y="290"/>
                                      <a:pt x="33" y="290"/>
                                    </a:cubicBezTo>
                                    <a:cubicBezTo>
                                      <a:pt x="38" y="293"/>
                                      <a:pt x="43" y="294"/>
                                      <a:pt x="48" y="294"/>
                                    </a:cubicBezTo>
                                    <a:cubicBezTo>
                                      <a:pt x="54" y="294"/>
                                      <a:pt x="59" y="293"/>
                                      <a:pt x="63" y="290"/>
                                    </a:cubicBezTo>
                                    <a:cubicBezTo>
                                      <a:pt x="70" y="286"/>
                                      <a:pt x="76" y="280"/>
                                      <a:pt x="78" y="271"/>
                                    </a:cubicBezTo>
                                    <a:cubicBezTo>
                                      <a:pt x="80" y="259"/>
                                      <a:pt x="75" y="251"/>
                                      <a:pt x="70" y="242"/>
                                    </a:cubicBezTo>
                                    <a:cubicBezTo>
                                      <a:pt x="68" y="240"/>
                                      <a:pt x="67" y="237"/>
                                      <a:pt x="66" y="235"/>
                                    </a:cubicBezTo>
                                    <a:cubicBezTo>
                                      <a:pt x="218" y="235"/>
                                      <a:pt x="218" y="235"/>
                                      <a:pt x="218" y="235"/>
                                    </a:cubicBezTo>
                                    <a:cubicBezTo>
                                      <a:pt x="228" y="235"/>
                                      <a:pt x="237" y="231"/>
                                      <a:pt x="243" y="225"/>
                                    </a:cubicBezTo>
                                    <a:cubicBezTo>
                                      <a:pt x="243" y="224"/>
                                      <a:pt x="243" y="224"/>
                                      <a:pt x="243" y="224"/>
                                    </a:cubicBezTo>
                                    <a:cubicBezTo>
                                      <a:pt x="250" y="218"/>
                                      <a:pt x="254" y="209"/>
                                      <a:pt x="254" y="199"/>
                                    </a:cubicBezTo>
                                    <a:cubicBezTo>
                                      <a:pt x="254" y="60"/>
                                      <a:pt x="254" y="60"/>
                                      <a:pt x="254" y="60"/>
                                    </a:cubicBezTo>
                                    <a:cubicBezTo>
                                      <a:pt x="254" y="50"/>
                                      <a:pt x="250" y="41"/>
                                      <a:pt x="243" y="34"/>
                                    </a:cubicBezTo>
                                    <a:close/>
                                    <a:moveTo>
                                      <a:pt x="57" y="278"/>
                                    </a:moveTo>
                                    <a:cubicBezTo>
                                      <a:pt x="57" y="278"/>
                                      <a:pt x="57" y="278"/>
                                      <a:pt x="57" y="278"/>
                                    </a:cubicBezTo>
                                    <a:cubicBezTo>
                                      <a:pt x="54" y="279"/>
                                      <a:pt x="51" y="280"/>
                                      <a:pt x="48" y="280"/>
                                    </a:cubicBezTo>
                                    <a:cubicBezTo>
                                      <a:pt x="45" y="280"/>
                                      <a:pt x="42" y="279"/>
                                      <a:pt x="40" y="278"/>
                                    </a:cubicBezTo>
                                    <a:cubicBezTo>
                                      <a:pt x="39" y="278"/>
                                      <a:pt x="39" y="278"/>
                                      <a:pt x="39" y="278"/>
                                    </a:cubicBezTo>
                                    <a:cubicBezTo>
                                      <a:pt x="36" y="276"/>
                                      <a:pt x="34" y="273"/>
                                      <a:pt x="33" y="268"/>
                                    </a:cubicBezTo>
                                    <a:cubicBezTo>
                                      <a:pt x="31" y="262"/>
                                      <a:pt x="35" y="255"/>
                                      <a:pt x="39" y="249"/>
                                    </a:cubicBezTo>
                                    <a:cubicBezTo>
                                      <a:pt x="42" y="245"/>
                                      <a:pt x="44" y="240"/>
                                      <a:pt x="46" y="235"/>
                                    </a:cubicBezTo>
                                    <a:cubicBezTo>
                                      <a:pt x="51" y="235"/>
                                      <a:pt x="51" y="235"/>
                                      <a:pt x="51" y="235"/>
                                    </a:cubicBezTo>
                                    <a:cubicBezTo>
                                      <a:pt x="53" y="240"/>
                                      <a:pt x="55" y="245"/>
                                      <a:pt x="58" y="249"/>
                                    </a:cubicBezTo>
                                    <a:cubicBezTo>
                                      <a:pt x="62" y="255"/>
                                      <a:pt x="66" y="262"/>
                                      <a:pt x="64" y="268"/>
                                    </a:cubicBezTo>
                                    <a:cubicBezTo>
                                      <a:pt x="63" y="273"/>
                                      <a:pt x="60" y="276"/>
                                      <a:pt x="57" y="278"/>
                                    </a:cubicBezTo>
                                    <a:close/>
                                    <a:moveTo>
                                      <a:pt x="74" y="199"/>
                                    </a:moveTo>
                                    <a:cubicBezTo>
                                      <a:pt x="74" y="199"/>
                                      <a:pt x="74" y="199"/>
                                      <a:pt x="74" y="199"/>
                                    </a:cubicBezTo>
                                    <a:cubicBezTo>
                                      <a:pt x="74" y="202"/>
                                      <a:pt x="72" y="206"/>
                                      <a:pt x="70" y="208"/>
                                    </a:cubicBezTo>
                                    <a:cubicBezTo>
                                      <a:pt x="69" y="209"/>
                                      <a:pt x="69" y="209"/>
                                      <a:pt x="69" y="209"/>
                                    </a:cubicBezTo>
                                    <a:cubicBezTo>
                                      <a:pt x="69" y="209"/>
                                      <a:pt x="69" y="209"/>
                                      <a:pt x="69" y="209"/>
                                    </a:cubicBezTo>
                                    <a:cubicBezTo>
                                      <a:pt x="69" y="209"/>
                                      <a:pt x="69" y="209"/>
                                      <a:pt x="69" y="209"/>
                                    </a:cubicBezTo>
                                    <a:cubicBezTo>
                                      <a:pt x="69" y="209"/>
                                      <a:pt x="69" y="209"/>
                                      <a:pt x="69" y="209"/>
                                    </a:cubicBezTo>
                                    <a:cubicBezTo>
                                      <a:pt x="69" y="209"/>
                                      <a:pt x="69" y="209"/>
                                      <a:pt x="69" y="209"/>
                                    </a:cubicBezTo>
                                    <a:cubicBezTo>
                                      <a:pt x="69" y="209"/>
                                      <a:pt x="69" y="209"/>
                                      <a:pt x="69" y="209"/>
                                    </a:cubicBezTo>
                                    <a:cubicBezTo>
                                      <a:pt x="69" y="209"/>
                                      <a:pt x="69" y="209"/>
                                      <a:pt x="69" y="209"/>
                                    </a:cubicBezTo>
                                    <a:cubicBezTo>
                                      <a:pt x="69" y="209"/>
                                      <a:pt x="69" y="209"/>
                                      <a:pt x="69" y="209"/>
                                    </a:cubicBezTo>
                                    <a:cubicBezTo>
                                      <a:pt x="68" y="209"/>
                                      <a:pt x="68" y="209"/>
                                      <a:pt x="68" y="209"/>
                                    </a:cubicBezTo>
                                    <a:cubicBezTo>
                                      <a:pt x="68" y="209"/>
                                      <a:pt x="68" y="209"/>
                                      <a:pt x="68" y="209"/>
                                    </a:cubicBezTo>
                                    <a:cubicBezTo>
                                      <a:pt x="68" y="209"/>
                                      <a:pt x="68" y="209"/>
                                      <a:pt x="68" y="209"/>
                                    </a:cubicBezTo>
                                    <a:cubicBezTo>
                                      <a:pt x="68" y="209"/>
                                      <a:pt x="68" y="209"/>
                                      <a:pt x="68" y="209"/>
                                    </a:cubicBezTo>
                                    <a:cubicBezTo>
                                      <a:pt x="68" y="209"/>
                                      <a:pt x="68" y="209"/>
                                      <a:pt x="68" y="209"/>
                                    </a:cubicBezTo>
                                    <a:cubicBezTo>
                                      <a:pt x="68" y="210"/>
                                      <a:pt x="68" y="210"/>
                                      <a:pt x="68" y="210"/>
                                    </a:cubicBezTo>
                                    <a:cubicBezTo>
                                      <a:pt x="68" y="210"/>
                                      <a:pt x="68" y="210"/>
                                      <a:pt x="68" y="210"/>
                                    </a:cubicBezTo>
                                    <a:cubicBezTo>
                                      <a:pt x="68" y="210"/>
                                      <a:pt x="68" y="210"/>
                                      <a:pt x="68" y="210"/>
                                    </a:cubicBezTo>
                                    <a:cubicBezTo>
                                      <a:pt x="68" y="210"/>
                                      <a:pt x="68" y="210"/>
                                      <a:pt x="68" y="210"/>
                                    </a:cubicBezTo>
                                    <a:cubicBezTo>
                                      <a:pt x="68" y="210"/>
                                      <a:pt x="68" y="210"/>
                                      <a:pt x="68" y="210"/>
                                    </a:cubicBezTo>
                                    <a:cubicBezTo>
                                      <a:pt x="68" y="210"/>
                                      <a:pt x="68" y="210"/>
                                      <a:pt x="68" y="210"/>
                                    </a:cubicBezTo>
                                    <a:cubicBezTo>
                                      <a:pt x="67" y="210"/>
                                      <a:pt x="67" y="210"/>
                                      <a:pt x="67" y="210"/>
                                    </a:cubicBezTo>
                                    <a:cubicBezTo>
                                      <a:pt x="67" y="210"/>
                                      <a:pt x="67" y="210"/>
                                      <a:pt x="67" y="210"/>
                                    </a:cubicBezTo>
                                    <a:cubicBezTo>
                                      <a:pt x="67" y="210"/>
                                      <a:pt x="67" y="210"/>
                                      <a:pt x="67" y="210"/>
                                    </a:cubicBezTo>
                                    <a:cubicBezTo>
                                      <a:pt x="67" y="210"/>
                                      <a:pt x="67" y="210"/>
                                      <a:pt x="67" y="210"/>
                                    </a:cubicBezTo>
                                    <a:cubicBezTo>
                                      <a:pt x="67" y="210"/>
                                      <a:pt x="67" y="210"/>
                                      <a:pt x="67" y="210"/>
                                    </a:cubicBezTo>
                                    <a:cubicBezTo>
                                      <a:pt x="67" y="210"/>
                                      <a:pt x="67" y="210"/>
                                      <a:pt x="67" y="210"/>
                                    </a:cubicBezTo>
                                    <a:cubicBezTo>
                                      <a:pt x="67" y="210"/>
                                      <a:pt x="67" y="210"/>
                                      <a:pt x="67" y="210"/>
                                    </a:cubicBezTo>
                                    <a:cubicBezTo>
                                      <a:pt x="67" y="210"/>
                                      <a:pt x="67" y="210"/>
                                      <a:pt x="67" y="210"/>
                                    </a:cubicBezTo>
                                    <a:cubicBezTo>
                                      <a:pt x="67" y="211"/>
                                      <a:pt x="67" y="211"/>
                                      <a:pt x="67" y="211"/>
                                    </a:cubicBezTo>
                                    <a:cubicBezTo>
                                      <a:pt x="66" y="211"/>
                                      <a:pt x="66" y="211"/>
                                      <a:pt x="66" y="211"/>
                                    </a:cubicBezTo>
                                    <a:cubicBezTo>
                                      <a:pt x="66" y="211"/>
                                      <a:pt x="66" y="211"/>
                                      <a:pt x="66" y="211"/>
                                    </a:cubicBezTo>
                                    <a:cubicBezTo>
                                      <a:pt x="66" y="211"/>
                                      <a:pt x="66" y="211"/>
                                      <a:pt x="66" y="211"/>
                                    </a:cubicBezTo>
                                    <a:cubicBezTo>
                                      <a:pt x="66" y="211"/>
                                      <a:pt x="66" y="211"/>
                                      <a:pt x="66" y="211"/>
                                    </a:cubicBezTo>
                                    <a:cubicBezTo>
                                      <a:pt x="66" y="211"/>
                                      <a:pt x="66" y="211"/>
                                      <a:pt x="66" y="211"/>
                                    </a:cubicBezTo>
                                    <a:cubicBezTo>
                                      <a:pt x="66" y="211"/>
                                      <a:pt x="66" y="211"/>
                                      <a:pt x="66" y="211"/>
                                    </a:cubicBezTo>
                                    <a:cubicBezTo>
                                      <a:pt x="65" y="211"/>
                                      <a:pt x="65" y="211"/>
                                      <a:pt x="65" y="211"/>
                                    </a:cubicBezTo>
                                    <a:cubicBezTo>
                                      <a:pt x="65" y="211"/>
                                      <a:pt x="65" y="211"/>
                                      <a:pt x="65" y="211"/>
                                    </a:cubicBezTo>
                                    <a:cubicBezTo>
                                      <a:pt x="65" y="211"/>
                                      <a:pt x="65" y="211"/>
                                      <a:pt x="65" y="211"/>
                                    </a:cubicBezTo>
                                    <a:cubicBezTo>
                                      <a:pt x="65" y="211"/>
                                      <a:pt x="65" y="211"/>
                                      <a:pt x="65" y="211"/>
                                    </a:cubicBezTo>
                                    <a:cubicBezTo>
                                      <a:pt x="65" y="211"/>
                                      <a:pt x="65" y="211"/>
                                      <a:pt x="65" y="211"/>
                                    </a:cubicBezTo>
                                    <a:cubicBezTo>
                                      <a:pt x="65" y="211"/>
                                      <a:pt x="65" y="211"/>
                                      <a:pt x="65" y="211"/>
                                    </a:cubicBezTo>
                                    <a:cubicBezTo>
                                      <a:pt x="65" y="211"/>
                                      <a:pt x="65" y="211"/>
                                      <a:pt x="65" y="211"/>
                                    </a:cubicBezTo>
                                    <a:cubicBezTo>
                                      <a:pt x="64" y="211"/>
                                      <a:pt x="64" y="211"/>
                                      <a:pt x="64" y="211"/>
                                    </a:cubicBezTo>
                                    <a:cubicBezTo>
                                      <a:pt x="64" y="211"/>
                                      <a:pt x="64" y="211"/>
                                      <a:pt x="64" y="211"/>
                                    </a:cubicBezTo>
                                    <a:cubicBezTo>
                                      <a:pt x="64" y="211"/>
                                      <a:pt x="64" y="211"/>
                                      <a:pt x="64" y="211"/>
                                    </a:cubicBezTo>
                                    <a:cubicBezTo>
                                      <a:pt x="64" y="211"/>
                                      <a:pt x="64" y="211"/>
                                      <a:pt x="64" y="211"/>
                                    </a:cubicBezTo>
                                    <a:cubicBezTo>
                                      <a:pt x="64" y="211"/>
                                      <a:pt x="64" y="211"/>
                                      <a:pt x="64" y="211"/>
                                    </a:cubicBezTo>
                                    <a:cubicBezTo>
                                      <a:pt x="64" y="212"/>
                                      <a:pt x="64" y="212"/>
                                      <a:pt x="64" y="212"/>
                                    </a:cubicBezTo>
                                    <a:cubicBezTo>
                                      <a:pt x="64" y="212"/>
                                      <a:pt x="64" y="212"/>
                                      <a:pt x="64" y="212"/>
                                    </a:cubicBezTo>
                                    <a:cubicBezTo>
                                      <a:pt x="64" y="212"/>
                                      <a:pt x="64" y="212"/>
                                      <a:pt x="64" y="212"/>
                                    </a:cubicBezTo>
                                    <a:cubicBezTo>
                                      <a:pt x="63" y="212"/>
                                      <a:pt x="63" y="212"/>
                                      <a:pt x="63" y="212"/>
                                    </a:cubicBezTo>
                                    <a:cubicBezTo>
                                      <a:pt x="63" y="212"/>
                                      <a:pt x="63" y="212"/>
                                      <a:pt x="63" y="212"/>
                                    </a:cubicBezTo>
                                    <a:cubicBezTo>
                                      <a:pt x="63" y="212"/>
                                      <a:pt x="63" y="212"/>
                                      <a:pt x="63" y="212"/>
                                    </a:cubicBezTo>
                                    <a:cubicBezTo>
                                      <a:pt x="63" y="212"/>
                                      <a:pt x="63" y="212"/>
                                      <a:pt x="63" y="212"/>
                                    </a:cubicBezTo>
                                    <a:cubicBezTo>
                                      <a:pt x="63" y="212"/>
                                      <a:pt x="63" y="212"/>
                                      <a:pt x="63" y="212"/>
                                    </a:cubicBezTo>
                                    <a:cubicBezTo>
                                      <a:pt x="63" y="212"/>
                                      <a:pt x="63" y="212"/>
                                      <a:pt x="63" y="212"/>
                                    </a:cubicBezTo>
                                    <a:cubicBezTo>
                                      <a:pt x="63" y="212"/>
                                      <a:pt x="63" y="212"/>
                                      <a:pt x="63" y="212"/>
                                    </a:cubicBezTo>
                                    <a:cubicBezTo>
                                      <a:pt x="62" y="212"/>
                                      <a:pt x="62" y="212"/>
                                      <a:pt x="62" y="212"/>
                                    </a:cubicBezTo>
                                    <a:cubicBezTo>
                                      <a:pt x="62" y="212"/>
                                      <a:pt x="62" y="212"/>
                                      <a:pt x="62" y="212"/>
                                    </a:cubicBezTo>
                                    <a:cubicBezTo>
                                      <a:pt x="62" y="212"/>
                                      <a:pt x="62" y="212"/>
                                      <a:pt x="62" y="212"/>
                                    </a:cubicBezTo>
                                    <a:cubicBezTo>
                                      <a:pt x="62" y="212"/>
                                      <a:pt x="62" y="212"/>
                                      <a:pt x="62" y="212"/>
                                    </a:cubicBezTo>
                                    <a:cubicBezTo>
                                      <a:pt x="62" y="212"/>
                                      <a:pt x="62" y="212"/>
                                      <a:pt x="62" y="212"/>
                                    </a:cubicBezTo>
                                    <a:cubicBezTo>
                                      <a:pt x="62" y="212"/>
                                      <a:pt x="62" y="212"/>
                                      <a:pt x="62" y="212"/>
                                    </a:cubicBezTo>
                                    <a:cubicBezTo>
                                      <a:pt x="62" y="212"/>
                                      <a:pt x="62" y="212"/>
                                      <a:pt x="62" y="212"/>
                                    </a:cubicBezTo>
                                    <a:cubicBezTo>
                                      <a:pt x="62" y="212"/>
                                      <a:pt x="62" y="212"/>
                                      <a:pt x="62" y="212"/>
                                    </a:cubicBezTo>
                                    <a:cubicBezTo>
                                      <a:pt x="62" y="212"/>
                                      <a:pt x="62" y="212"/>
                                      <a:pt x="62" y="212"/>
                                    </a:cubicBezTo>
                                    <a:cubicBezTo>
                                      <a:pt x="62" y="212"/>
                                      <a:pt x="62" y="212"/>
                                      <a:pt x="62" y="212"/>
                                    </a:cubicBezTo>
                                    <a:cubicBezTo>
                                      <a:pt x="61" y="212"/>
                                      <a:pt x="61" y="212"/>
                                      <a:pt x="61" y="212"/>
                                    </a:cubicBezTo>
                                    <a:cubicBezTo>
                                      <a:pt x="61" y="212"/>
                                      <a:pt x="61" y="212"/>
                                      <a:pt x="61" y="212"/>
                                    </a:cubicBezTo>
                                    <a:cubicBezTo>
                                      <a:pt x="36" y="212"/>
                                      <a:pt x="36" y="212"/>
                                      <a:pt x="36" y="212"/>
                                    </a:cubicBezTo>
                                    <a:cubicBezTo>
                                      <a:pt x="36" y="212"/>
                                      <a:pt x="36" y="212"/>
                                      <a:pt x="36" y="212"/>
                                    </a:cubicBezTo>
                                    <a:cubicBezTo>
                                      <a:pt x="33" y="212"/>
                                      <a:pt x="31" y="211"/>
                                      <a:pt x="29" y="210"/>
                                    </a:cubicBezTo>
                                    <a:cubicBezTo>
                                      <a:pt x="29" y="209"/>
                                      <a:pt x="28" y="209"/>
                                      <a:pt x="27" y="208"/>
                                    </a:cubicBezTo>
                                    <a:cubicBezTo>
                                      <a:pt x="25" y="206"/>
                                      <a:pt x="23" y="202"/>
                                      <a:pt x="23" y="199"/>
                                    </a:cubicBezTo>
                                    <a:cubicBezTo>
                                      <a:pt x="23" y="37"/>
                                      <a:pt x="23" y="37"/>
                                      <a:pt x="23" y="37"/>
                                    </a:cubicBezTo>
                                    <a:cubicBezTo>
                                      <a:pt x="23" y="33"/>
                                      <a:pt x="25" y="30"/>
                                      <a:pt x="27" y="27"/>
                                    </a:cubicBezTo>
                                    <a:cubicBezTo>
                                      <a:pt x="27" y="27"/>
                                      <a:pt x="27" y="27"/>
                                      <a:pt x="27" y="27"/>
                                    </a:cubicBezTo>
                                    <a:cubicBezTo>
                                      <a:pt x="30" y="25"/>
                                      <a:pt x="33" y="23"/>
                                      <a:pt x="36" y="23"/>
                                    </a:cubicBezTo>
                                    <a:cubicBezTo>
                                      <a:pt x="60" y="23"/>
                                      <a:pt x="60" y="23"/>
                                      <a:pt x="60" y="23"/>
                                    </a:cubicBezTo>
                                    <a:cubicBezTo>
                                      <a:pt x="64" y="23"/>
                                      <a:pt x="67" y="25"/>
                                      <a:pt x="70" y="27"/>
                                    </a:cubicBezTo>
                                    <a:cubicBezTo>
                                      <a:pt x="72" y="30"/>
                                      <a:pt x="74" y="33"/>
                                      <a:pt x="74" y="37"/>
                                    </a:cubicBezTo>
                                    <a:cubicBezTo>
                                      <a:pt x="74" y="199"/>
                                      <a:pt x="74" y="199"/>
                                      <a:pt x="74" y="199"/>
                                    </a:cubicBezTo>
                                    <a:close/>
                                    <a:moveTo>
                                      <a:pt x="231" y="199"/>
                                    </a:moveTo>
                                    <a:cubicBezTo>
                                      <a:pt x="231" y="199"/>
                                      <a:pt x="231" y="199"/>
                                      <a:pt x="231" y="199"/>
                                    </a:cubicBezTo>
                                    <a:cubicBezTo>
                                      <a:pt x="231" y="202"/>
                                      <a:pt x="229" y="206"/>
                                      <a:pt x="227" y="208"/>
                                    </a:cubicBezTo>
                                    <a:cubicBezTo>
                                      <a:pt x="227" y="208"/>
                                      <a:pt x="227" y="208"/>
                                      <a:pt x="227" y="208"/>
                                    </a:cubicBezTo>
                                    <a:cubicBezTo>
                                      <a:pt x="227" y="208"/>
                                      <a:pt x="227" y="208"/>
                                      <a:pt x="227" y="208"/>
                                    </a:cubicBezTo>
                                    <a:cubicBezTo>
                                      <a:pt x="225" y="211"/>
                                      <a:pt x="221" y="212"/>
                                      <a:pt x="218" y="212"/>
                                    </a:cubicBezTo>
                                    <a:cubicBezTo>
                                      <a:pt x="94" y="212"/>
                                      <a:pt x="94" y="212"/>
                                      <a:pt x="94" y="212"/>
                                    </a:cubicBezTo>
                                    <a:cubicBezTo>
                                      <a:pt x="94" y="212"/>
                                      <a:pt x="94" y="212"/>
                                      <a:pt x="94" y="212"/>
                                    </a:cubicBezTo>
                                    <a:cubicBezTo>
                                      <a:pt x="94" y="212"/>
                                      <a:pt x="94" y="212"/>
                                      <a:pt x="94" y="212"/>
                                    </a:cubicBezTo>
                                    <a:cubicBezTo>
                                      <a:pt x="94" y="211"/>
                                      <a:pt x="94" y="211"/>
                                      <a:pt x="94" y="211"/>
                                    </a:cubicBezTo>
                                    <a:cubicBezTo>
                                      <a:pt x="94" y="211"/>
                                      <a:pt x="94" y="211"/>
                                      <a:pt x="94" y="211"/>
                                    </a:cubicBezTo>
                                    <a:cubicBezTo>
                                      <a:pt x="94" y="211"/>
                                      <a:pt x="94" y="211"/>
                                      <a:pt x="94" y="211"/>
                                    </a:cubicBezTo>
                                    <a:cubicBezTo>
                                      <a:pt x="94" y="211"/>
                                      <a:pt x="94" y="211"/>
                                      <a:pt x="94" y="211"/>
                                    </a:cubicBezTo>
                                    <a:cubicBezTo>
                                      <a:pt x="94" y="211"/>
                                      <a:pt x="94" y="211"/>
                                      <a:pt x="94" y="211"/>
                                    </a:cubicBezTo>
                                    <a:cubicBezTo>
                                      <a:pt x="95" y="211"/>
                                      <a:pt x="95" y="211"/>
                                      <a:pt x="95" y="211"/>
                                    </a:cubicBezTo>
                                    <a:cubicBezTo>
                                      <a:pt x="95" y="211"/>
                                      <a:pt x="95" y="211"/>
                                      <a:pt x="95" y="211"/>
                                    </a:cubicBezTo>
                                    <a:cubicBezTo>
                                      <a:pt x="95" y="210"/>
                                      <a:pt x="95" y="210"/>
                                      <a:pt x="95" y="210"/>
                                    </a:cubicBezTo>
                                    <a:cubicBezTo>
                                      <a:pt x="95" y="210"/>
                                      <a:pt x="95" y="210"/>
                                      <a:pt x="95" y="210"/>
                                    </a:cubicBezTo>
                                    <a:cubicBezTo>
                                      <a:pt x="95" y="210"/>
                                      <a:pt x="95" y="210"/>
                                      <a:pt x="95" y="210"/>
                                    </a:cubicBezTo>
                                    <a:cubicBezTo>
                                      <a:pt x="95" y="210"/>
                                      <a:pt x="95" y="210"/>
                                      <a:pt x="95" y="210"/>
                                    </a:cubicBezTo>
                                    <a:cubicBezTo>
                                      <a:pt x="95" y="210"/>
                                      <a:pt x="95" y="210"/>
                                      <a:pt x="95" y="210"/>
                                    </a:cubicBezTo>
                                    <a:cubicBezTo>
                                      <a:pt x="95" y="210"/>
                                      <a:pt x="95" y="210"/>
                                      <a:pt x="95" y="210"/>
                                    </a:cubicBezTo>
                                    <a:cubicBezTo>
                                      <a:pt x="95" y="209"/>
                                      <a:pt x="95" y="209"/>
                                      <a:pt x="95" y="209"/>
                                    </a:cubicBezTo>
                                    <a:cubicBezTo>
                                      <a:pt x="95" y="209"/>
                                      <a:pt x="95" y="209"/>
                                      <a:pt x="95" y="209"/>
                                    </a:cubicBezTo>
                                    <a:cubicBezTo>
                                      <a:pt x="95" y="209"/>
                                      <a:pt x="95" y="209"/>
                                      <a:pt x="95" y="209"/>
                                    </a:cubicBezTo>
                                    <a:cubicBezTo>
                                      <a:pt x="95" y="209"/>
                                      <a:pt x="95" y="209"/>
                                      <a:pt x="95" y="209"/>
                                    </a:cubicBezTo>
                                    <a:cubicBezTo>
                                      <a:pt x="95" y="209"/>
                                      <a:pt x="95" y="209"/>
                                      <a:pt x="95" y="209"/>
                                    </a:cubicBezTo>
                                    <a:cubicBezTo>
                                      <a:pt x="95" y="208"/>
                                      <a:pt x="95" y="208"/>
                                      <a:pt x="95" y="208"/>
                                    </a:cubicBezTo>
                                    <a:cubicBezTo>
                                      <a:pt x="95" y="208"/>
                                      <a:pt x="95" y="208"/>
                                      <a:pt x="95" y="208"/>
                                    </a:cubicBezTo>
                                    <a:cubicBezTo>
                                      <a:pt x="95" y="208"/>
                                      <a:pt x="95" y="208"/>
                                      <a:pt x="95" y="208"/>
                                    </a:cubicBezTo>
                                    <a:cubicBezTo>
                                      <a:pt x="95" y="208"/>
                                      <a:pt x="95" y="208"/>
                                      <a:pt x="95" y="208"/>
                                    </a:cubicBezTo>
                                    <a:cubicBezTo>
                                      <a:pt x="95" y="208"/>
                                      <a:pt x="95" y="208"/>
                                      <a:pt x="95" y="208"/>
                                    </a:cubicBezTo>
                                    <a:cubicBezTo>
                                      <a:pt x="95" y="208"/>
                                      <a:pt x="95" y="208"/>
                                      <a:pt x="95" y="208"/>
                                    </a:cubicBezTo>
                                    <a:cubicBezTo>
                                      <a:pt x="95" y="207"/>
                                      <a:pt x="95" y="207"/>
                                      <a:pt x="95" y="207"/>
                                    </a:cubicBezTo>
                                    <a:cubicBezTo>
                                      <a:pt x="95" y="207"/>
                                      <a:pt x="95" y="207"/>
                                      <a:pt x="95" y="207"/>
                                    </a:cubicBezTo>
                                    <a:cubicBezTo>
                                      <a:pt x="95" y="207"/>
                                      <a:pt x="95" y="207"/>
                                      <a:pt x="95" y="207"/>
                                    </a:cubicBezTo>
                                    <a:cubicBezTo>
                                      <a:pt x="96" y="207"/>
                                      <a:pt x="96" y="207"/>
                                      <a:pt x="96" y="207"/>
                                    </a:cubicBezTo>
                                    <a:cubicBezTo>
                                      <a:pt x="96" y="207"/>
                                      <a:pt x="96" y="207"/>
                                      <a:pt x="96" y="207"/>
                                    </a:cubicBezTo>
                                    <a:cubicBezTo>
                                      <a:pt x="96" y="207"/>
                                      <a:pt x="96" y="207"/>
                                      <a:pt x="96" y="207"/>
                                    </a:cubicBezTo>
                                    <a:cubicBezTo>
                                      <a:pt x="96" y="207"/>
                                      <a:pt x="96" y="207"/>
                                      <a:pt x="96" y="207"/>
                                    </a:cubicBezTo>
                                    <a:cubicBezTo>
                                      <a:pt x="96" y="206"/>
                                      <a:pt x="96" y="206"/>
                                      <a:pt x="96" y="206"/>
                                    </a:cubicBezTo>
                                    <a:cubicBezTo>
                                      <a:pt x="96" y="206"/>
                                      <a:pt x="96" y="206"/>
                                      <a:pt x="96" y="206"/>
                                    </a:cubicBezTo>
                                    <a:cubicBezTo>
                                      <a:pt x="96" y="206"/>
                                      <a:pt x="96" y="206"/>
                                      <a:pt x="96" y="206"/>
                                    </a:cubicBezTo>
                                    <a:cubicBezTo>
                                      <a:pt x="96" y="206"/>
                                      <a:pt x="96" y="206"/>
                                      <a:pt x="96" y="206"/>
                                    </a:cubicBezTo>
                                    <a:cubicBezTo>
                                      <a:pt x="96" y="206"/>
                                      <a:pt x="96" y="206"/>
                                      <a:pt x="96" y="206"/>
                                    </a:cubicBezTo>
                                    <a:cubicBezTo>
                                      <a:pt x="96" y="205"/>
                                      <a:pt x="96" y="205"/>
                                      <a:pt x="96" y="205"/>
                                    </a:cubicBezTo>
                                    <a:cubicBezTo>
                                      <a:pt x="96" y="205"/>
                                      <a:pt x="96" y="205"/>
                                      <a:pt x="96" y="205"/>
                                    </a:cubicBezTo>
                                    <a:cubicBezTo>
                                      <a:pt x="96" y="205"/>
                                      <a:pt x="96" y="205"/>
                                      <a:pt x="96" y="205"/>
                                    </a:cubicBezTo>
                                    <a:cubicBezTo>
                                      <a:pt x="96" y="205"/>
                                      <a:pt x="96" y="205"/>
                                      <a:pt x="96" y="205"/>
                                    </a:cubicBezTo>
                                    <a:cubicBezTo>
                                      <a:pt x="96" y="205"/>
                                      <a:pt x="96" y="205"/>
                                      <a:pt x="96" y="205"/>
                                    </a:cubicBezTo>
                                    <a:cubicBezTo>
                                      <a:pt x="96" y="204"/>
                                      <a:pt x="96" y="204"/>
                                      <a:pt x="96" y="204"/>
                                    </a:cubicBezTo>
                                    <a:cubicBezTo>
                                      <a:pt x="96" y="204"/>
                                      <a:pt x="96" y="204"/>
                                      <a:pt x="96" y="204"/>
                                    </a:cubicBezTo>
                                    <a:cubicBezTo>
                                      <a:pt x="96" y="204"/>
                                      <a:pt x="96" y="204"/>
                                      <a:pt x="96" y="204"/>
                                    </a:cubicBezTo>
                                    <a:cubicBezTo>
                                      <a:pt x="96" y="204"/>
                                      <a:pt x="96" y="204"/>
                                      <a:pt x="96" y="204"/>
                                    </a:cubicBezTo>
                                    <a:cubicBezTo>
                                      <a:pt x="96" y="204"/>
                                      <a:pt x="96" y="204"/>
                                      <a:pt x="96" y="204"/>
                                    </a:cubicBezTo>
                                    <a:cubicBezTo>
                                      <a:pt x="96" y="203"/>
                                      <a:pt x="96" y="203"/>
                                      <a:pt x="96" y="203"/>
                                    </a:cubicBezTo>
                                    <a:cubicBezTo>
                                      <a:pt x="96" y="203"/>
                                      <a:pt x="96" y="203"/>
                                      <a:pt x="96" y="203"/>
                                    </a:cubicBezTo>
                                    <a:cubicBezTo>
                                      <a:pt x="96" y="203"/>
                                      <a:pt x="96" y="203"/>
                                      <a:pt x="96" y="203"/>
                                    </a:cubicBezTo>
                                    <a:cubicBezTo>
                                      <a:pt x="96" y="203"/>
                                      <a:pt x="96" y="203"/>
                                      <a:pt x="96" y="203"/>
                                    </a:cubicBezTo>
                                    <a:cubicBezTo>
                                      <a:pt x="96" y="202"/>
                                      <a:pt x="96" y="202"/>
                                      <a:pt x="96" y="202"/>
                                    </a:cubicBezTo>
                                    <a:cubicBezTo>
                                      <a:pt x="96" y="202"/>
                                      <a:pt x="96" y="202"/>
                                      <a:pt x="96" y="202"/>
                                    </a:cubicBezTo>
                                    <a:cubicBezTo>
                                      <a:pt x="96" y="202"/>
                                      <a:pt x="96" y="202"/>
                                      <a:pt x="96" y="202"/>
                                    </a:cubicBezTo>
                                    <a:cubicBezTo>
                                      <a:pt x="96" y="202"/>
                                      <a:pt x="96" y="202"/>
                                      <a:pt x="96" y="202"/>
                                    </a:cubicBezTo>
                                    <a:cubicBezTo>
                                      <a:pt x="96" y="201"/>
                                      <a:pt x="96" y="201"/>
                                      <a:pt x="96" y="201"/>
                                    </a:cubicBezTo>
                                    <a:cubicBezTo>
                                      <a:pt x="96" y="201"/>
                                      <a:pt x="96" y="201"/>
                                      <a:pt x="96" y="201"/>
                                    </a:cubicBezTo>
                                    <a:cubicBezTo>
                                      <a:pt x="96" y="200"/>
                                      <a:pt x="96" y="200"/>
                                      <a:pt x="96" y="200"/>
                                    </a:cubicBezTo>
                                    <a:cubicBezTo>
                                      <a:pt x="96" y="200"/>
                                      <a:pt x="96" y="200"/>
                                      <a:pt x="96" y="200"/>
                                    </a:cubicBezTo>
                                    <a:cubicBezTo>
                                      <a:pt x="96" y="46"/>
                                      <a:pt x="96" y="46"/>
                                      <a:pt x="96" y="46"/>
                                    </a:cubicBezTo>
                                    <a:cubicBezTo>
                                      <a:pt x="218" y="46"/>
                                      <a:pt x="218" y="46"/>
                                      <a:pt x="218" y="46"/>
                                    </a:cubicBezTo>
                                    <a:cubicBezTo>
                                      <a:pt x="221" y="46"/>
                                      <a:pt x="225" y="48"/>
                                      <a:pt x="227" y="50"/>
                                    </a:cubicBezTo>
                                    <a:cubicBezTo>
                                      <a:pt x="229" y="53"/>
                                      <a:pt x="231" y="56"/>
                                      <a:pt x="231" y="60"/>
                                    </a:cubicBezTo>
                                    <a:cubicBezTo>
                                      <a:pt x="231" y="199"/>
                                      <a:pt x="231" y="199"/>
                                      <a:pt x="231" y="199"/>
                                    </a:cubicBezTo>
                                    <a:close/>
                                    <a:moveTo>
                                      <a:pt x="175" y="124"/>
                                    </a:moveTo>
                                    <a:cubicBezTo>
                                      <a:pt x="175" y="124"/>
                                      <a:pt x="175" y="124"/>
                                      <a:pt x="175" y="124"/>
                                    </a:cubicBezTo>
                                    <a:cubicBezTo>
                                      <a:pt x="153" y="124"/>
                                      <a:pt x="153" y="124"/>
                                      <a:pt x="153" y="124"/>
                                    </a:cubicBezTo>
                                    <a:cubicBezTo>
                                      <a:pt x="149" y="124"/>
                                      <a:pt x="146" y="127"/>
                                      <a:pt x="146" y="131"/>
                                    </a:cubicBezTo>
                                    <a:cubicBezTo>
                                      <a:pt x="146" y="134"/>
                                      <a:pt x="149" y="137"/>
                                      <a:pt x="153" y="137"/>
                                    </a:cubicBezTo>
                                    <a:cubicBezTo>
                                      <a:pt x="175" y="137"/>
                                      <a:pt x="175" y="137"/>
                                      <a:pt x="175" y="137"/>
                                    </a:cubicBezTo>
                                    <a:cubicBezTo>
                                      <a:pt x="179" y="137"/>
                                      <a:pt x="182" y="134"/>
                                      <a:pt x="182" y="131"/>
                                    </a:cubicBezTo>
                                    <a:cubicBezTo>
                                      <a:pt x="182" y="127"/>
                                      <a:pt x="179" y="124"/>
                                      <a:pt x="175" y="124"/>
                                    </a:cubicBezTo>
                                    <a:close/>
                                    <a:moveTo>
                                      <a:pt x="214" y="156"/>
                                    </a:moveTo>
                                    <a:cubicBezTo>
                                      <a:pt x="214" y="156"/>
                                      <a:pt x="214" y="156"/>
                                      <a:pt x="214" y="156"/>
                                    </a:cubicBezTo>
                                    <a:cubicBezTo>
                                      <a:pt x="192" y="156"/>
                                      <a:pt x="192" y="156"/>
                                      <a:pt x="192" y="156"/>
                                    </a:cubicBezTo>
                                    <a:cubicBezTo>
                                      <a:pt x="188" y="156"/>
                                      <a:pt x="185" y="159"/>
                                      <a:pt x="185" y="163"/>
                                    </a:cubicBezTo>
                                    <a:cubicBezTo>
                                      <a:pt x="185" y="166"/>
                                      <a:pt x="188" y="169"/>
                                      <a:pt x="192" y="169"/>
                                    </a:cubicBezTo>
                                    <a:cubicBezTo>
                                      <a:pt x="214" y="169"/>
                                      <a:pt x="214" y="169"/>
                                      <a:pt x="214" y="169"/>
                                    </a:cubicBezTo>
                                    <a:cubicBezTo>
                                      <a:pt x="217" y="169"/>
                                      <a:pt x="220" y="166"/>
                                      <a:pt x="220" y="163"/>
                                    </a:cubicBezTo>
                                    <a:cubicBezTo>
                                      <a:pt x="220" y="159"/>
                                      <a:pt x="217" y="156"/>
                                      <a:pt x="214" y="156"/>
                                    </a:cubicBezTo>
                                    <a:close/>
                                    <a:moveTo>
                                      <a:pt x="214" y="124"/>
                                    </a:moveTo>
                                    <a:cubicBezTo>
                                      <a:pt x="214" y="124"/>
                                      <a:pt x="214" y="124"/>
                                      <a:pt x="214" y="124"/>
                                    </a:cubicBezTo>
                                    <a:cubicBezTo>
                                      <a:pt x="192" y="124"/>
                                      <a:pt x="192" y="124"/>
                                      <a:pt x="192" y="124"/>
                                    </a:cubicBezTo>
                                    <a:cubicBezTo>
                                      <a:pt x="188" y="124"/>
                                      <a:pt x="185" y="127"/>
                                      <a:pt x="185" y="131"/>
                                    </a:cubicBezTo>
                                    <a:cubicBezTo>
                                      <a:pt x="185" y="134"/>
                                      <a:pt x="188" y="137"/>
                                      <a:pt x="192" y="137"/>
                                    </a:cubicBezTo>
                                    <a:cubicBezTo>
                                      <a:pt x="214" y="137"/>
                                      <a:pt x="214" y="137"/>
                                      <a:pt x="214" y="137"/>
                                    </a:cubicBezTo>
                                    <a:cubicBezTo>
                                      <a:pt x="217" y="137"/>
                                      <a:pt x="220" y="134"/>
                                      <a:pt x="220" y="131"/>
                                    </a:cubicBezTo>
                                    <a:cubicBezTo>
                                      <a:pt x="220" y="127"/>
                                      <a:pt x="217" y="124"/>
                                      <a:pt x="214" y="124"/>
                                    </a:cubicBezTo>
                                    <a:close/>
                                    <a:moveTo>
                                      <a:pt x="214" y="188"/>
                                    </a:moveTo>
                                    <a:cubicBezTo>
                                      <a:pt x="214" y="188"/>
                                      <a:pt x="214" y="188"/>
                                      <a:pt x="214" y="188"/>
                                    </a:cubicBezTo>
                                    <a:cubicBezTo>
                                      <a:pt x="192" y="188"/>
                                      <a:pt x="192" y="188"/>
                                      <a:pt x="192" y="188"/>
                                    </a:cubicBezTo>
                                    <a:cubicBezTo>
                                      <a:pt x="188" y="188"/>
                                      <a:pt x="185" y="191"/>
                                      <a:pt x="185" y="194"/>
                                    </a:cubicBezTo>
                                    <a:cubicBezTo>
                                      <a:pt x="185" y="198"/>
                                      <a:pt x="188" y="201"/>
                                      <a:pt x="192" y="201"/>
                                    </a:cubicBezTo>
                                    <a:cubicBezTo>
                                      <a:pt x="214" y="201"/>
                                      <a:pt x="214" y="201"/>
                                      <a:pt x="214" y="201"/>
                                    </a:cubicBezTo>
                                    <a:cubicBezTo>
                                      <a:pt x="217" y="201"/>
                                      <a:pt x="220" y="198"/>
                                      <a:pt x="220" y="194"/>
                                    </a:cubicBezTo>
                                    <a:cubicBezTo>
                                      <a:pt x="220" y="191"/>
                                      <a:pt x="217" y="188"/>
                                      <a:pt x="214" y="188"/>
                                    </a:cubicBezTo>
                                    <a:close/>
                                  </a:path>
                                </a:pathLst>
                              </a:custGeom>
                              <a:solidFill>
                                <a:srgbClr val="342B02"/>
                              </a:solidFill>
                              <a:ln>
                                <a:noFill/>
                              </a:ln>
                              <a:effectLst/>
                            </wps:spPr>
                            <wps:bodyPr rot="0" vert="horz" wrap="square" lIns="91440" tIns="45720" rIns="91440" bIns="45720" anchor="t" anchorCtr="0" upright="1">
                              <a:noAutofit/>
                            </wps:bodyPr>
                          </wps:wsp>
                        </a:graphicData>
                      </a:graphic>
                    </wp:anchor>
                  </w:drawing>
                </mc:Choice>
                <mc:Fallback>
                  <w:pict>
                    <v:shape id="任意多边形 42" o:spid="_x0000_s1026" o:spt="100" style="position:absolute;left:0pt;margin-left:3.95pt;margin-top:1.35pt;height:16.6pt;width:14.5pt;mso-wrap-distance-bottom:0pt;mso-wrap-distance-left:9pt;mso-wrap-distance-right:9pt;mso-wrap-distance-top:0pt;z-index:251660288;mso-width-relative:page;mso-height-relative:page;" fillcolor="#342B02" filled="t" stroked="f" coordsize="254,294" o:gfxdata="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" path="m175,188c153,188,153,188,153,188c149,188,146,191,146,194c146,198,149,201,153,201c175,201,175,201,175,201c179,201,182,198,182,194c182,191,179,188,175,188xm175,156c175,156,175,156,175,156c153,156,153,156,153,156c149,156,146,159,146,163c146,166,149,169,153,169c175,169,175,169,175,169c179,169,182,166,182,163c182,159,179,156,175,156xm136,124c136,124,136,124,136,124c114,124,114,124,114,124c110,124,107,127,107,131c107,134,110,137,114,137c136,137,136,137,136,137c139,137,142,134,142,131c142,127,139,124,136,124xm136,156c136,156,136,156,136,156c114,156,114,156,114,156c110,156,107,159,107,163c107,166,110,169,114,169c136,169,136,169,136,169c139,169,142,166,142,163c142,159,139,156,136,156xm136,188c136,188,136,188,136,188c114,188,114,188,114,188c110,188,107,191,107,194c107,198,110,201,114,201c136,201,136,201,136,201c139,201,142,198,142,194c142,191,139,188,136,188xm216,57c216,57,216,57,216,57c112,57,112,57,112,57c108,57,105,60,105,64c105,111,105,111,105,111c105,115,108,118,112,118c216,118,216,118,216,118c220,118,223,115,223,111c223,64,223,64,223,64c223,60,220,57,216,57xm209,104c209,104,209,104,209,104c119,104,119,104,119,104c119,71,119,71,119,71c209,71,209,71,209,71c209,104,209,104,209,104xm243,34c243,34,243,34,243,34c237,28,228,23,218,23c94,23,94,23,94,23c92,19,89,15,86,11c79,5,70,0,60,0c36,0,36,0,36,0c27,0,18,5,11,11c4,18,0,27,0,37c0,199,0,199,0,199c0,209,4,218,11,224c16,230,23,233,31,235c30,237,29,239,27,242c22,251,17,259,19,271c21,280,26,286,33,290c33,290,33,290,33,290c38,293,43,294,48,294c54,294,59,293,63,290c70,286,76,280,78,271c80,259,75,251,70,242c68,240,67,237,66,235c218,235,218,235,218,235c228,235,237,231,243,225c243,224,243,224,243,224c250,218,254,209,254,199c254,60,254,60,254,60c254,50,250,41,243,34xm57,278c57,278,57,278,57,278c54,279,51,280,48,280c45,280,42,279,40,278c39,278,39,278,39,278c36,276,34,273,33,268c31,262,35,255,39,249c42,245,44,240,46,235c51,235,51,235,51,235c53,240,55,245,58,249c62,255,66,262,64,268c63,273,60,276,57,278xm74,199c74,199,74,199,74,199c74,202,72,206,70,208c69,209,69,209,69,209c69,209,69,209,69,209c69,209,69,209,69,209c69,209,69,209,69,209c69,209,69,209,69,209c69,209,69,209,69,209c69,209,69,209,69,209c69,209,69,209,69,209c68,209,68,209,68,209c68,209,68,209,68,209c68,209,68,209,68,209c68,209,68,209,68,209c68,209,68,209,68,209c68,210,68,210,68,210c68,210,68,210,68,210c68,210,68,210,68,210c68,210,68,210,68,210c68,210,68,210,68,210c68,210,68,210,68,210c67,210,67,210,67,210c67,210,67,210,67,210c67,210,67,210,67,210c67,210,67,210,67,210c67,210,67,210,67,210c67,210,67,210,67,210c67,210,67,210,67,210c67,210,67,210,67,210c67,211,67,211,67,211c66,211,66,211,66,211c66,211,66,211,66,211c66,211,66,211,66,211c66,211,66,211,66,211c66,211,66,211,66,211c66,211,66,211,66,211c65,211,65,211,65,211c65,211,65,211,65,211c65,211,65,211,65,211c65,211,65,211,65,211c65,211,65,211,65,211c65,211,65,211,65,211c65,211,65,211,65,211c64,211,64,211,64,211c64,211,64,211,64,211c64,211,64,211,64,211c64,211,64,211,64,211c64,211,64,211,64,211c64,212,64,212,64,212c64,212,64,212,64,212c64,212,64,212,64,212c63,212,63,212,63,212c63,212,63,212,63,212c63,212,63,212,63,212c63,212,63,212,63,212c63,212,63,212,63,212c63,212,63,212,63,212c63,212,63,212,63,212c62,212,62,212,62,212c62,212,62,212,62,212c62,212,62,212,62,212c62,212,62,212,62,212c62,212,62,212,62,212c62,212,62,212,62,212c62,212,62,212,62,212c62,212,62,212,62,212c62,212,62,212,62,212c62,212,62,212,62,212c61,212,61,212,61,212c61,212,61,212,61,212c36,212,36,212,36,212c36,212,36,212,36,212c33,212,31,211,29,210c29,209,28,209,27,208c25,206,23,202,23,199c23,37,23,37,23,37c23,33,25,30,27,27c27,27,27,27,27,27c30,25,33,23,36,23c60,23,60,23,60,23c64,23,67,25,70,27c72,30,74,33,74,37c74,199,74,199,74,199xm231,199c231,199,231,199,231,199c231,202,229,206,227,208c227,208,227,208,227,208c227,208,227,208,227,208c225,211,221,212,218,212c94,212,94,212,94,212c94,212,94,212,94,212c94,212,94,212,94,212c94,211,94,211,94,211c94,211,94,211,94,211c94,211,94,211,94,211c94,211,94,211,94,211c94,211,94,211,94,211c95,211,95,211,95,211c95,211,95,211,95,211c95,210,95,210,95,210c95,210,95,210,95,210c95,210,95,210,95,210c95,210,95,210,95,210c95,210,95,210,95,210c95,210,95,210,95,210c95,209,95,209,95,209c95,209,95,209,95,209c95,209,95,209,95,209c95,209,95,209,95,209c95,209,95,209,95,209c95,208,95,208,95,208c95,208,95,208,95,208c95,208,95,208,95,208c95,208,95,208,95,208c95,208,95,208,95,208c95,208,95,208,95,208c95,207,95,207,95,207c95,207,95,207,95,207c95,207,95,207,95,207c96,207,96,207,96,207c96,207,96,207,96,207c96,207,96,207,96,207c96,207,96,207,96,207c96,206,96,206,96,206c96,206,96,206,96,206c96,206,96,206,96,206c96,206,96,206,96,206c96,206,96,206,96,206c96,205,96,205,96,205c96,205,96,205,96,205c96,205,96,205,96,205c96,205,96,205,96,205c96,205,96,205,96,205c96,204,96,204,96,204c96,204,96,204,96,204c96,204,96,204,96,204c96,204,96,204,96,204c96,204,96,204,96,204c96,203,96,203,96,203c96,203,96,203,96,203c96,203,96,203,96,203c96,203,96,203,96,203c96,202,96,202,96,202c96,202,96,202,96,202c96,202,96,202,96,202c96,202,96,202,96,202c96,201,96,201,96,201c96,201,96,201,96,201c96,200,96,200,96,200c96,200,96,200,96,200c96,46,96,46,96,46c218,46,218,46,218,46c221,46,225,48,227,50c229,53,231,56,231,60c231,199,231,199,231,199xm175,124c175,124,175,124,175,124c153,124,153,124,153,124c149,124,146,127,146,131c146,134,149,137,153,137c175,137,175,137,175,137c179,137,182,134,182,131c182,127,179,124,175,124xm214,156c214,156,214,156,214,156c192,156,192,156,192,156c188,156,185,159,185,163c185,166,188,169,192,169c214,169,214,169,214,169c217,169,220,166,220,163c220,159,217,156,214,156xm214,124c214,124,214,124,214,124c192,124,192,124,192,124c188,124,185,127,185,131c185,134,188,137,192,137c214,137,214,137,214,137c217,137,220,134,220,131c220,127,217,124,214,124xm214,188c214,188,214,188,214,188c192,188,192,188,192,188c188,188,185,191,185,194c185,198,188,201,192,201c214,201,214,201,214,201c217,201,220,198,220,194c220,191,217,188,214,188xe">
                      <v:path o:connectlocs="126875,144132;110925,111863;126875,111863;82650,98239;98600,111863;102950,116883;77575,139112;156600,40873;81200,84614;151525,74575;151525,74575;62350,7887;0,142697;23925,207951;50750,173532;184150,142697;34800,200780;33350,168512;53650,142697;50025,149868;50025,149868;49300,149868;49300,150585;48575,150585;48575,151302;47850,151302;47125,151302;46400,151302;46400,152019;45675,152019;44950,152019;44950,152019;44225,152019;16675,142697;43500,16492;167475,142697;68150,152019;68150,151302;68875,150585;68875,150585;68875,149868;68875,149151;69600,148434;69600,147717;69600,147000;69600,146283;69600,145566;69600,144849;69600,143414;167475,142697;110925,98239;155150,111863;159500,116883;134125,93936;155150,134810;155150,144132" o:connectangles="0,0,0,0,0,0,0,0,0,0,0,0,0,0,0,0,0,0,0,0,0,0,0,0,0,0,0,0,0,0,0,0,0,0,0,0,0,0,0,0,0,0,0,0,0,0,0,0,0,0,0,0,0,0,0,0"/>
                      <v:fill on="t" focussize="0,0"/>
                      <v:stroke on="f"/>
                      <v:imagedata o:title=""/>
                      <o:lock v:ext="edit" aspectratio="f"/>
                      <w10:wrap type="square"/>
                    </v:shape>
                  </w:pict>
                </mc:Fallback>
              </mc:AlternateContent>
            </w:r>
            <w:r>
              <w:rPr>
                <w:rFonts w:hint="default" w:ascii="Times New Roman Regular" w:hAnsi="Times New Roman Regular"/>
                <w:vertAlign w:val="baseline"/>
                <w:lang w:val="en-US" w:eastAsia="zh-CN"/>
              </w:rPr>
              <w:t>(+855) 10-552-563</w:t>
            </w:r>
          </w:p>
          <w:p w14:paraId="2E54160B">
            <w:pPr>
              <w:rPr>
                <w:rFonts w:hint="default" w:ascii="Times New Roman Regular" w:hAnsi="Times New Roman Regular"/>
                <w:vertAlign w:val="baseline"/>
                <w:lang w:val="en-US" w:eastAsia="zh-CN"/>
              </w:rPr>
            </w:pPr>
            <w:r>
              <mc:AlternateContent>
                <mc:Choice Requires="wps">
                  <w:drawing>
                    <wp:anchor distT="0" distB="0" distL="114300" distR="114300" simplePos="0" relativeHeight="251664384" behindDoc="0" locked="0" layoutInCell="1" allowOverlap="1">
                      <wp:simplePos x="0" y="0"/>
                      <wp:positionH relativeFrom="column">
                        <wp:posOffset>-319405</wp:posOffset>
                      </wp:positionH>
                      <wp:positionV relativeFrom="paragraph">
                        <wp:posOffset>85090</wp:posOffset>
                      </wp:positionV>
                      <wp:extent cx="211455" cy="147320"/>
                      <wp:effectExtent l="0" t="0" r="17145" b="5080"/>
                      <wp:wrapSquare wrapText="bothSides"/>
                      <wp:docPr id="46" name="Freeform 24"/>
                      <wp:cNvGraphicFramePr/>
                      <a:graphic xmlns:a="http://schemas.openxmlformats.org/drawingml/2006/main">
                        <a:graphicData uri="http://schemas.microsoft.com/office/word/2010/wordprocessingShape">
                          <wps:wsp>
                            <wps:cNvSpPr>
                              <a:spLocks noEditPoints="1"/>
                            </wps:cNvSpPr>
                            <wps:spPr bwMode="auto">
                              <a:xfrm flipV="1">
                                <a:off x="0" y="0"/>
                                <a:ext cx="211455" cy="147320"/>
                              </a:xfrm>
                              <a:custGeom>
                                <a:avLst/>
                                <a:gdLst>
                                  <a:gd name="T0" fmla="*/ 14 w 593"/>
                                  <a:gd name="T1" fmla="*/ 0 h 331"/>
                                  <a:gd name="T2" fmla="*/ 564 w 593"/>
                                  <a:gd name="T3" fmla="*/ 0 h 331"/>
                                  <a:gd name="T4" fmla="*/ 565 w 593"/>
                                  <a:gd name="T5" fmla="*/ 3 h 331"/>
                                  <a:gd name="T6" fmla="*/ 303 w 593"/>
                                  <a:gd name="T7" fmla="*/ 185 h 331"/>
                                  <a:gd name="T8" fmla="*/ 276 w 593"/>
                                  <a:gd name="T9" fmla="*/ 185 h 331"/>
                                  <a:gd name="T10" fmla="*/ 13 w 593"/>
                                  <a:gd name="T11" fmla="*/ 3 h 331"/>
                                  <a:gd name="T12" fmla="*/ 14 w 593"/>
                                  <a:gd name="T13" fmla="*/ 0 h 331"/>
                                  <a:gd name="T14" fmla="*/ 593 w 593"/>
                                  <a:gd name="T15" fmla="*/ 10 h 331"/>
                                  <a:gd name="T16" fmla="*/ 593 w 593"/>
                                  <a:gd name="T17" fmla="*/ 329 h 331"/>
                                  <a:gd name="T18" fmla="*/ 591 w 593"/>
                                  <a:gd name="T19" fmla="*/ 331 h 331"/>
                                  <a:gd name="T20" fmla="*/ 547 w 593"/>
                                  <a:gd name="T21" fmla="*/ 331 h 331"/>
                                  <a:gd name="T22" fmla="*/ 546 w 593"/>
                                  <a:gd name="T23" fmla="*/ 331 h 331"/>
                                  <a:gd name="T24" fmla="*/ 377 w 593"/>
                                  <a:gd name="T25" fmla="*/ 159 h 331"/>
                                  <a:gd name="T26" fmla="*/ 377 w 593"/>
                                  <a:gd name="T27" fmla="*/ 156 h 331"/>
                                  <a:gd name="T28" fmla="*/ 590 w 593"/>
                                  <a:gd name="T29" fmla="*/ 8 h 331"/>
                                  <a:gd name="T30" fmla="*/ 593 w 593"/>
                                  <a:gd name="T31" fmla="*/ 10 h 331"/>
                                  <a:gd name="T32" fmla="*/ 516 w 593"/>
                                  <a:gd name="T33" fmla="*/ 331 h 331"/>
                                  <a:gd name="T34" fmla="*/ 55 w 593"/>
                                  <a:gd name="T35" fmla="*/ 331 h 331"/>
                                  <a:gd name="T36" fmla="*/ 53 w 593"/>
                                  <a:gd name="T37" fmla="*/ 328 h 331"/>
                                  <a:gd name="T38" fmla="*/ 213 w 593"/>
                                  <a:gd name="T39" fmla="*/ 166 h 331"/>
                                  <a:gd name="T40" fmla="*/ 216 w 593"/>
                                  <a:gd name="T41" fmla="*/ 165 h 331"/>
                                  <a:gd name="T42" fmla="*/ 274 w 593"/>
                                  <a:gd name="T43" fmla="*/ 206 h 331"/>
                                  <a:gd name="T44" fmla="*/ 304 w 593"/>
                                  <a:gd name="T45" fmla="*/ 206 h 331"/>
                                  <a:gd name="T46" fmla="*/ 359 w 593"/>
                                  <a:gd name="T47" fmla="*/ 168 h 331"/>
                                  <a:gd name="T48" fmla="*/ 361 w 593"/>
                                  <a:gd name="T49" fmla="*/ 169 h 331"/>
                                  <a:gd name="T50" fmla="*/ 518 w 593"/>
                                  <a:gd name="T51" fmla="*/ 328 h 331"/>
                                  <a:gd name="T52" fmla="*/ 516 w 593"/>
                                  <a:gd name="T53" fmla="*/ 331 h 331"/>
                                  <a:gd name="T54" fmla="*/ 25 w 593"/>
                                  <a:gd name="T55" fmla="*/ 331 h 331"/>
                                  <a:gd name="T56" fmla="*/ 2 w 593"/>
                                  <a:gd name="T57" fmla="*/ 331 h 331"/>
                                  <a:gd name="T58" fmla="*/ 0 w 593"/>
                                  <a:gd name="T59" fmla="*/ 329 h 331"/>
                                  <a:gd name="T60" fmla="*/ 0 w 593"/>
                                  <a:gd name="T61" fmla="*/ 20 h 331"/>
                                  <a:gd name="T62" fmla="*/ 3 w 593"/>
                                  <a:gd name="T63" fmla="*/ 18 h 331"/>
                                  <a:gd name="T64" fmla="*/ 197 w 593"/>
                                  <a:gd name="T65" fmla="*/ 153 h 331"/>
                                  <a:gd name="T66" fmla="*/ 197 w 593"/>
                                  <a:gd name="T67" fmla="*/ 156 h 331"/>
                                  <a:gd name="T68" fmla="*/ 26 w 593"/>
                                  <a:gd name="T69" fmla="*/ 331 h 331"/>
                                  <a:gd name="T70" fmla="*/ 25 w 593"/>
                                  <a:gd name="T71" fmla="*/ 331 h 3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593" h="331">
                                    <a:moveTo>
                                      <a:pt x="14" y="0"/>
                                    </a:moveTo>
                                    <a:cubicBezTo>
                                      <a:pt x="197" y="0"/>
                                      <a:pt x="381" y="0"/>
                                      <a:pt x="564" y="0"/>
                                    </a:cubicBezTo>
                                    <a:cubicBezTo>
                                      <a:pt x="566" y="0"/>
                                      <a:pt x="567" y="2"/>
                                      <a:pt x="565" y="3"/>
                                    </a:cubicBezTo>
                                    <a:cubicBezTo>
                                      <a:pt x="478" y="64"/>
                                      <a:pt x="390" y="125"/>
                                      <a:pt x="303" y="185"/>
                                    </a:cubicBezTo>
                                    <a:cubicBezTo>
                                      <a:pt x="291" y="193"/>
                                      <a:pt x="287" y="193"/>
                                      <a:pt x="276" y="185"/>
                                    </a:cubicBezTo>
                                    <a:cubicBezTo>
                                      <a:pt x="188" y="125"/>
                                      <a:pt x="100" y="64"/>
                                      <a:pt x="13" y="3"/>
                                    </a:cubicBezTo>
                                    <a:cubicBezTo>
                                      <a:pt x="11" y="2"/>
                                      <a:pt x="12" y="0"/>
                                      <a:pt x="14" y="0"/>
                                    </a:cubicBezTo>
                                    <a:close/>
                                    <a:moveTo>
                                      <a:pt x="593" y="10"/>
                                    </a:moveTo>
                                    <a:cubicBezTo>
                                      <a:pt x="593" y="116"/>
                                      <a:pt x="593" y="223"/>
                                      <a:pt x="593" y="329"/>
                                    </a:cubicBezTo>
                                    <a:cubicBezTo>
                                      <a:pt x="593" y="330"/>
                                      <a:pt x="592" y="331"/>
                                      <a:pt x="591" y="331"/>
                                    </a:cubicBezTo>
                                    <a:cubicBezTo>
                                      <a:pt x="577" y="331"/>
                                      <a:pt x="562" y="331"/>
                                      <a:pt x="547" y="331"/>
                                    </a:cubicBezTo>
                                    <a:cubicBezTo>
                                      <a:pt x="546" y="331"/>
                                      <a:pt x="546" y="331"/>
                                      <a:pt x="546" y="331"/>
                                    </a:cubicBezTo>
                                    <a:cubicBezTo>
                                      <a:pt x="489" y="273"/>
                                      <a:pt x="433" y="216"/>
                                      <a:pt x="377" y="159"/>
                                    </a:cubicBezTo>
                                    <a:cubicBezTo>
                                      <a:pt x="376" y="158"/>
                                      <a:pt x="376" y="156"/>
                                      <a:pt x="377" y="156"/>
                                    </a:cubicBezTo>
                                    <a:cubicBezTo>
                                      <a:pt x="448" y="106"/>
                                      <a:pt x="519" y="57"/>
                                      <a:pt x="590" y="8"/>
                                    </a:cubicBezTo>
                                    <a:cubicBezTo>
                                      <a:pt x="591" y="7"/>
                                      <a:pt x="593" y="8"/>
                                      <a:pt x="593" y="10"/>
                                    </a:cubicBezTo>
                                    <a:close/>
                                    <a:moveTo>
                                      <a:pt x="516" y="331"/>
                                    </a:moveTo>
                                    <a:cubicBezTo>
                                      <a:pt x="362" y="331"/>
                                      <a:pt x="209" y="331"/>
                                      <a:pt x="55" y="331"/>
                                    </a:cubicBezTo>
                                    <a:cubicBezTo>
                                      <a:pt x="53" y="331"/>
                                      <a:pt x="52" y="329"/>
                                      <a:pt x="53" y="328"/>
                                    </a:cubicBezTo>
                                    <a:cubicBezTo>
                                      <a:pt x="107" y="274"/>
                                      <a:pt x="160" y="220"/>
                                      <a:pt x="213" y="166"/>
                                    </a:cubicBezTo>
                                    <a:cubicBezTo>
                                      <a:pt x="214" y="165"/>
                                      <a:pt x="215" y="165"/>
                                      <a:pt x="216" y="165"/>
                                    </a:cubicBezTo>
                                    <a:cubicBezTo>
                                      <a:pt x="235" y="179"/>
                                      <a:pt x="254" y="192"/>
                                      <a:pt x="274" y="206"/>
                                    </a:cubicBezTo>
                                    <a:cubicBezTo>
                                      <a:pt x="287" y="215"/>
                                      <a:pt x="291" y="215"/>
                                      <a:pt x="304" y="206"/>
                                    </a:cubicBezTo>
                                    <a:cubicBezTo>
                                      <a:pt x="322" y="193"/>
                                      <a:pt x="340" y="181"/>
                                      <a:pt x="359" y="168"/>
                                    </a:cubicBezTo>
                                    <a:cubicBezTo>
                                      <a:pt x="359" y="168"/>
                                      <a:pt x="360" y="168"/>
                                      <a:pt x="361" y="169"/>
                                    </a:cubicBezTo>
                                    <a:cubicBezTo>
                                      <a:pt x="413" y="222"/>
                                      <a:pt x="466" y="275"/>
                                      <a:pt x="518" y="328"/>
                                    </a:cubicBezTo>
                                    <a:cubicBezTo>
                                      <a:pt x="519" y="329"/>
                                      <a:pt x="518" y="331"/>
                                      <a:pt x="516" y="331"/>
                                    </a:cubicBezTo>
                                    <a:close/>
                                    <a:moveTo>
                                      <a:pt x="25" y="331"/>
                                    </a:moveTo>
                                    <a:cubicBezTo>
                                      <a:pt x="17" y="331"/>
                                      <a:pt x="9" y="331"/>
                                      <a:pt x="2" y="331"/>
                                    </a:cubicBezTo>
                                    <a:cubicBezTo>
                                      <a:pt x="1" y="331"/>
                                      <a:pt x="0" y="330"/>
                                      <a:pt x="0" y="329"/>
                                    </a:cubicBezTo>
                                    <a:cubicBezTo>
                                      <a:pt x="0" y="226"/>
                                      <a:pt x="0" y="123"/>
                                      <a:pt x="0" y="20"/>
                                    </a:cubicBezTo>
                                    <a:cubicBezTo>
                                      <a:pt x="0" y="18"/>
                                      <a:pt x="2" y="17"/>
                                      <a:pt x="3" y="18"/>
                                    </a:cubicBezTo>
                                    <a:cubicBezTo>
                                      <a:pt x="68" y="63"/>
                                      <a:pt x="132" y="108"/>
                                      <a:pt x="197" y="153"/>
                                    </a:cubicBezTo>
                                    <a:cubicBezTo>
                                      <a:pt x="199" y="154"/>
                                      <a:pt x="199" y="155"/>
                                      <a:pt x="197" y="156"/>
                                    </a:cubicBezTo>
                                    <a:cubicBezTo>
                                      <a:pt x="141" y="214"/>
                                      <a:pt x="83" y="272"/>
                                      <a:pt x="26" y="331"/>
                                    </a:cubicBezTo>
                                    <a:cubicBezTo>
                                      <a:pt x="25" y="331"/>
                                      <a:pt x="25" y="331"/>
                                      <a:pt x="25" y="331"/>
                                    </a:cubicBezTo>
                                    <a:close/>
                                  </a:path>
                                </a:pathLst>
                              </a:custGeom>
                              <a:solidFill>
                                <a:srgbClr val="342B02"/>
                              </a:solidFill>
                              <a:ln>
                                <a:noFill/>
                              </a:ln>
                            </wps:spPr>
                            <wps:bodyPr vert="horz" wrap="square" lIns="91440" tIns="45720" rIns="91440" bIns="45720" numCol="1" anchor="t" anchorCtr="0" compatLnSpc="1"/>
                          </wps:wsp>
                        </a:graphicData>
                      </a:graphic>
                    </wp:anchor>
                  </w:drawing>
                </mc:Choice>
                <mc:Fallback>
                  <w:pict>
                    <v:shape id="Freeform 24" o:spid="_x0000_s1026" o:spt="100" style="position:absolute;left:0pt;flip:y;margin-left:-25.15pt;margin-top:6.7pt;height:11.6pt;width:16.65pt;mso-wrap-distance-bottom:0pt;mso-wrap-distance-left:9pt;mso-wrap-distance-right:9pt;mso-wrap-distance-top:0pt;z-index:251664384;mso-width-relative:page;mso-height-relative:page;" fillcolor="#342B02" filled="t" stroked="f" coordsize="593,331" o:gfxdata="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" path="m14,0c197,0,381,0,564,0c566,0,567,2,565,3c478,64,390,125,303,185c291,193,287,193,276,185c188,125,100,64,13,3c11,2,12,0,14,0xm593,10c593,116,593,223,593,329c593,330,592,331,591,331c577,331,562,331,547,331c546,331,546,331,546,331c489,273,433,216,377,159c376,158,376,156,377,156c448,106,519,57,590,8c591,7,593,8,593,10xm516,331c362,331,209,331,55,331c53,331,52,329,53,328c107,274,160,220,213,166c214,165,215,165,216,165c235,179,254,192,274,206c287,215,291,215,304,206c322,193,340,181,359,168c359,168,360,168,361,169c413,222,466,275,518,328c519,329,518,331,516,331xm25,331c17,331,9,331,2,331c1,331,0,330,0,329c0,226,0,123,0,20c0,18,2,17,3,18c68,63,132,108,197,153c199,154,199,155,197,156c141,214,83,272,26,331c25,331,25,331,25,331xe">
                      <v:path o:connectlocs="4992,0;201114,0;201470,1335;108045,82338;98417,82338;4635,1335;4992,0;211455,4450;211455,146429;210741,147320;195052,147320;194695,147320;134432,70767;134432,69431;210385,3560;211455,4450;183997,147320;19612,147320;18899,145984;75952,73882;77022,73437;97704,91685;108401,91685;128014,74772;128727,75217;184711,145984;183997,147320;8914,147320;713,147320;0,146429;0,8901;1069,8011;70247,68096;70247,69431;9271,147320;8914,147320" o:connectangles="0,0,0,0,0,0,0,0,0,0,0,0,0,0,0,0,0,0,0,0,0,0,0,0,0,0,0,0,0,0,0,0,0,0,0,0"/>
                      <v:fill on="t" focussize="0,0"/>
                      <v:stroke on="f"/>
                      <v:imagedata o:title=""/>
                      <o:lock v:ext="edit" aspectratio="f"/>
                      <w10:wrap type="square"/>
                    </v:shape>
                  </w:pict>
                </mc:Fallback>
              </mc:AlternateContent>
            </w:r>
            <w:r>
              <w:rPr>
                <w:rFonts w:hint="default" w:ascii="Times New Roman Regular" w:hAnsi="Times New Roman Regular"/>
                <w:vertAlign w:val="baseline"/>
                <w:lang w:val="en-US" w:eastAsia="zh-CN"/>
              </w:rPr>
              <w:fldChar w:fldCharType="begin"/>
            </w:r>
            <w:r>
              <w:rPr>
                <w:rFonts w:hint="default" w:ascii="Times New Roman Regular" w:hAnsi="Times New Roman Regular"/>
                <w:vertAlign w:val="baseline"/>
                <w:lang w:val="en-US" w:eastAsia="zh-CN"/>
              </w:rPr>
              <w:instrText xml:space="preserve"> HYPERLINK "mailto:nemsothea13@gmail.com" </w:instrText>
            </w:r>
            <w:r>
              <w:rPr>
                <w:rFonts w:hint="default" w:ascii="Times New Roman Regular" w:hAnsi="Times New Roman Regular"/>
                <w:vertAlign w:val="baseline"/>
                <w:lang w:val="en-US" w:eastAsia="zh-CN"/>
              </w:rPr>
              <w:fldChar w:fldCharType="separate"/>
            </w:r>
            <w:r>
              <w:rPr>
                <w:rStyle w:val="9"/>
                <w:rFonts w:hint="default" w:ascii="Times New Roman Regular" w:hAnsi="Times New Roman Regular"/>
                <w:vertAlign w:val="baseline"/>
                <w:lang w:val="en-US" w:eastAsia="zh-CN"/>
              </w:rPr>
              <w:t>nemsothea13@gmail.com</w:t>
            </w:r>
            <w:r>
              <w:rPr>
                <w:rFonts w:hint="default" w:ascii="Times New Roman Regular" w:hAnsi="Times New Roman Regular"/>
                <w:vertAlign w:val="baseline"/>
                <w:lang w:val="en-US" w:eastAsia="zh-CN"/>
              </w:rPr>
              <w:fldChar w:fldCharType="end"/>
            </w:r>
          </w:p>
          <w:p w14:paraId="2A25F54B">
            <w:pPr>
              <w:rPr>
                <w:rFonts w:hint="default" w:ascii="Times New Roman Italic" w:hAnsi="Times New Roman Italic" w:cs="Times New Roman Italic"/>
                <w:i/>
                <w:iCs/>
                <w:color w:val="808080" w:themeColor="text1" w:themeTint="80"/>
                <w:vertAlign w:val="baseline"/>
                <w:lang w:val="en-US" w:eastAsia="zh-CN"/>
                <w14:textFill>
                  <w14:solidFill>
                    <w14:schemeClr w14:val="tx1">
                      <w14:lumMod w14:val="50000"/>
                      <w14:lumOff w14:val="50000"/>
                    </w14:schemeClr>
                  </w14:solidFill>
                </w14:textFill>
              </w:rPr>
            </w:pPr>
          </w:p>
          <w:p w14:paraId="57CB0AA4">
            <w:pPr>
              <w:ind w:firstLine="660" w:firstLineChars="300"/>
              <w:rPr>
                <w:rFonts w:hint="default" w:ascii="Times New Roman Italic" w:hAnsi="Times New Roman Italic" w:cs="Times New Roman Italic"/>
                <w:i/>
                <w:iCs/>
                <w:color w:val="808080" w:themeColor="text1" w:themeTint="80"/>
                <w:vertAlign w:val="baseline"/>
                <w:lang w:val="en-US" w:eastAsia="zh-CN"/>
                <w14:textFill>
                  <w14:solidFill>
                    <w14:schemeClr w14:val="tx1">
                      <w14:lumMod w14:val="50000"/>
                      <w14:lumOff w14:val="50000"/>
                    </w14:schemeClr>
                  </w14:solidFill>
                </w14:textFill>
              </w:rPr>
            </w:pPr>
            <w:r>
              <w:rPr>
                <w:rFonts w:hint="default" w:ascii="Times New Roman Italic" w:hAnsi="Times New Roman Italic" w:cs="Times New Roman Italic"/>
                <w:i/>
                <w:iCs/>
                <w:color w:val="808080" w:themeColor="text1" w:themeTint="80"/>
                <w:vertAlign w:val="baseline"/>
                <w:lang w:val="en-US" w:eastAsia="zh-CN"/>
                <w14:textFill>
                  <w14:solidFill>
                    <w14:schemeClr w14:val="tx1">
                      <w14:lumMod w14:val="50000"/>
                      <w14:lumOff w14:val="50000"/>
                    </w14:schemeClr>
                  </w14:solidFill>
                </w14:textFill>
              </w:rPr>
              <w:t>Place of birth</w:t>
            </w:r>
          </w:p>
          <w:p w14:paraId="73B03FBF">
            <w:pPr>
              <w:rPr>
                <w:rFonts w:hint="default" w:ascii="Times New Roman Regular" w:hAnsi="Times New Roman Regular"/>
                <w:vertAlign w:val="baseline"/>
                <w:lang w:val="en-US" w:eastAsia="zh-CN"/>
              </w:rPr>
            </w:pPr>
            <w:r>
              <mc:AlternateContent>
                <mc:Choice Requires="wps">
                  <w:drawing>
                    <wp:anchor distT="0" distB="0" distL="114300" distR="114300" simplePos="0" relativeHeight="251665408" behindDoc="0" locked="0" layoutInCell="1" allowOverlap="1">
                      <wp:simplePos x="0" y="0"/>
                      <wp:positionH relativeFrom="column">
                        <wp:posOffset>45720</wp:posOffset>
                      </wp:positionH>
                      <wp:positionV relativeFrom="paragraph">
                        <wp:posOffset>26035</wp:posOffset>
                      </wp:positionV>
                      <wp:extent cx="193040" cy="193040"/>
                      <wp:effectExtent l="0" t="0" r="0" b="10160"/>
                      <wp:wrapSquare wrapText="bothSides"/>
                      <wp:docPr id="13" name="任意多边形 43"/>
                      <wp:cNvGraphicFramePr/>
                      <a:graphic xmlns:a="http://schemas.openxmlformats.org/drawingml/2006/main">
                        <a:graphicData uri="http://schemas.microsoft.com/office/word/2010/wordprocessingShape">
                          <wps:wsp>
                            <wps:cNvSpPr/>
                            <wps:spPr bwMode="auto">
                              <a:xfrm>
                                <a:off x="0" y="0"/>
                                <a:ext cx="193040" cy="193040"/>
                              </a:xfrm>
                              <a:custGeom>
                                <a:avLst/>
                                <a:gdLst>
                                  <a:gd name="T0" fmla="*/ 141 w 281"/>
                                  <a:gd name="T1" fmla="*/ 0 h 294"/>
                                  <a:gd name="T2" fmla="*/ 232 w 281"/>
                                  <a:gd name="T3" fmla="*/ 38 h 294"/>
                                  <a:gd name="T4" fmla="*/ 247 w 281"/>
                                  <a:gd name="T5" fmla="*/ 201 h 294"/>
                                  <a:gd name="T6" fmla="*/ 190 w 281"/>
                                  <a:gd name="T7" fmla="*/ 247 h 294"/>
                                  <a:gd name="T8" fmla="*/ 149 w 281"/>
                                  <a:gd name="T9" fmla="*/ 289 h 294"/>
                                  <a:gd name="T10" fmla="*/ 133 w 281"/>
                                  <a:gd name="T11" fmla="*/ 289 h 294"/>
                                  <a:gd name="T12" fmla="*/ 133 w 281"/>
                                  <a:gd name="T13" fmla="*/ 289 h 294"/>
                                  <a:gd name="T14" fmla="*/ 132 w 281"/>
                                  <a:gd name="T15" fmla="*/ 289 h 294"/>
                                  <a:gd name="T16" fmla="*/ 92 w 281"/>
                                  <a:gd name="T17" fmla="*/ 247 h 294"/>
                                  <a:gd name="T18" fmla="*/ 34 w 281"/>
                                  <a:gd name="T19" fmla="*/ 201 h 294"/>
                                  <a:gd name="T20" fmla="*/ 50 w 281"/>
                                  <a:gd name="T21" fmla="*/ 38 h 294"/>
                                  <a:gd name="T22" fmla="*/ 141 w 281"/>
                                  <a:gd name="T23" fmla="*/ 0 h 294"/>
                                  <a:gd name="T24" fmla="*/ 141 w 281"/>
                                  <a:gd name="T25" fmla="*/ 63 h 294"/>
                                  <a:gd name="T26" fmla="*/ 141 w 281"/>
                                  <a:gd name="T27" fmla="*/ 63 h 294"/>
                                  <a:gd name="T28" fmla="*/ 186 w 281"/>
                                  <a:gd name="T29" fmla="*/ 82 h 294"/>
                                  <a:gd name="T30" fmla="*/ 205 w 281"/>
                                  <a:gd name="T31" fmla="*/ 128 h 294"/>
                                  <a:gd name="T32" fmla="*/ 186 w 281"/>
                                  <a:gd name="T33" fmla="*/ 174 h 294"/>
                                  <a:gd name="T34" fmla="*/ 141 w 281"/>
                                  <a:gd name="T35" fmla="*/ 193 h 294"/>
                                  <a:gd name="T36" fmla="*/ 95 w 281"/>
                                  <a:gd name="T37" fmla="*/ 174 h 294"/>
                                  <a:gd name="T38" fmla="*/ 76 w 281"/>
                                  <a:gd name="T39" fmla="*/ 128 h 294"/>
                                  <a:gd name="T40" fmla="*/ 95 w 281"/>
                                  <a:gd name="T41" fmla="*/ 82 h 294"/>
                                  <a:gd name="T42" fmla="*/ 141 w 281"/>
                                  <a:gd name="T43" fmla="*/ 63 h 294"/>
                                  <a:gd name="T44" fmla="*/ 177 w 281"/>
                                  <a:gd name="T45" fmla="*/ 92 h 294"/>
                                  <a:gd name="T46" fmla="*/ 177 w 281"/>
                                  <a:gd name="T47" fmla="*/ 92 h 294"/>
                                  <a:gd name="T48" fmla="*/ 141 w 281"/>
                                  <a:gd name="T49" fmla="*/ 77 h 294"/>
                                  <a:gd name="T50" fmla="*/ 104 w 281"/>
                                  <a:gd name="T51" fmla="*/ 92 h 294"/>
                                  <a:gd name="T52" fmla="*/ 90 w 281"/>
                                  <a:gd name="T53" fmla="*/ 128 h 294"/>
                                  <a:gd name="T54" fmla="*/ 104 w 281"/>
                                  <a:gd name="T55" fmla="*/ 164 h 294"/>
                                  <a:gd name="T56" fmla="*/ 141 w 281"/>
                                  <a:gd name="T57" fmla="*/ 179 h 294"/>
                                  <a:gd name="T58" fmla="*/ 177 w 281"/>
                                  <a:gd name="T59" fmla="*/ 164 h 294"/>
                                  <a:gd name="T60" fmla="*/ 192 w 281"/>
                                  <a:gd name="T61" fmla="*/ 128 h 294"/>
                                  <a:gd name="T62" fmla="*/ 177 w 281"/>
                                  <a:gd name="T63" fmla="*/ 92 h 294"/>
                                  <a:gd name="T64" fmla="*/ 216 w 281"/>
                                  <a:gd name="T65" fmla="*/ 53 h 294"/>
                                  <a:gd name="T66" fmla="*/ 216 w 281"/>
                                  <a:gd name="T67" fmla="*/ 53 h 294"/>
                                  <a:gd name="T68" fmla="*/ 141 w 281"/>
                                  <a:gd name="T69" fmla="*/ 22 h 294"/>
                                  <a:gd name="T70" fmla="*/ 65 w 281"/>
                                  <a:gd name="T71" fmla="*/ 53 h 294"/>
                                  <a:gd name="T72" fmla="*/ 53 w 281"/>
                                  <a:gd name="T73" fmla="*/ 188 h 294"/>
                                  <a:gd name="T74" fmla="*/ 102 w 281"/>
                                  <a:gd name="T75" fmla="*/ 227 h 294"/>
                                  <a:gd name="T76" fmla="*/ 106 w 281"/>
                                  <a:gd name="T77" fmla="*/ 230 h 294"/>
                                  <a:gd name="T78" fmla="*/ 141 w 281"/>
                                  <a:gd name="T79" fmla="*/ 265 h 294"/>
                                  <a:gd name="T80" fmla="*/ 175 w 281"/>
                                  <a:gd name="T81" fmla="*/ 230 h 294"/>
                                  <a:gd name="T82" fmla="*/ 179 w 281"/>
                                  <a:gd name="T83" fmla="*/ 227 h 294"/>
                                  <a:gd name="T84" fmla="*/ 228 w 281"/>
                                  <a:gd name="T85" fmla="*/ 188 h 294"/>
                                  <a:gd name="T86" fmla="*/ 216 w 281"/>
                                  <a:gd name="T87" fmla="*/ 53 h 2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281" h="294">
                                    <a:moveTo>
                                      <a:pt x="141" y="0"/>
                                    </a:moveTo>
                                    <a:cubicBezTo>
                                      <a:pt x="176" y="0"/>
                                      <a:pt x="208" y="14"/>
                                      <a:pt x="232" y="38"/>
                                    </a:cubicBezTo>
                                    <a:cubicBezTo>
                                      <a:pt x="275" y="81"/>
                                      <a:pt x="281" y="151"/>
                                      <a:pt x="247" y="201"/>
                                    </a:cubicBezTo>
                                    <a:cubicBezTo>
                                      <a:pt x="233" y="222"/>
                                      <a:pt x="213" y="238"/>
                                      <a:pt x="190" y="247"/>
                                    </a:cubicBezTo>
                                    <a:cubicBezTo>
                                      <a:pt x="149" y="289"/>
                                      <a:pt x="149" y="289"/>
                                      <a:pt x="149" y="289"/>
                                    </a:cubicBezTo>
                                    <a:cubicBezTo>
                                      <a:pt x="144" y="293"/>
                                      <a:pt x="137" y="294"/>
                                      <a:pt x="133" y="289"/>
                                    </a:cubicBezTo>
                                    <a:cubicBezTo>
                                      <a:pt x="133" y="289"/>
                                      <a:pt x="133" y="289"/>
                                      <a:pt x="133" y="289"/>
                                    </a:cubicBezTo>
                                    <a:cubicBezTo>
                                      <a:pt x="132" y="289"/>
                                      <a:pt x="132" y="289"/>
                                      <a:pt x="132" y="289"/>
                                    </a:cubicBezTo>
                                    <a:cubicBezTo>
                                      <a:pt x="92" y="247"/>
                                      <a:pt x="92" y="247"/>
                                      <a:pt x="92" y="247"/>
                                    </a:cubicBezTo>
                                    <a:cubicBezTo>
                                      <a:pt x="68" y="238"/>
                                      <a:pt x="48" y="222"/>
                                      <a:pt x="34" y="201"/>
                                    </a:cubicBezTo>
                                    <a:cubicBezTo>
                                      <a:pt x="0" y="151"/>
                                      <a:pt x="6" y="81"/>
                                      <a:pt x="50" y="38"/>
                                    </a:cubicBezTo>
                                    <a:cubicBezTo>
                                      <a:pt x="73" y="14"/>
                                      <a:pt x="105" y="0"/>
                                      <a:pt x="141" y="0"/>
                                    </a:cubicBezTo>
                                    <a:close/>
                                    <a:moveTo>
                                      <a:pt x="141" y="63"/>
                                    </a:moveTo>
                                    <a:cubicBezTo>
                                      <a:pt x="141" y="63"/>
                                      <a:pt x="141" y="63"/>
                                      <a:pt x="141" y="63"/>
                                    </a:cubicBezTo>
                                    <a:cubicBezTo>
                                      <a:pt x="158" y="63"/>
                                      <a:pt x="175" y="71"/>
                                      <a:pt x="186" y="82"/>
                                    </a:cubicBezTo>
                                    <a:cubicBezTo>
                                      <a:pt x="198" y="94"/>
                                      <a:pt x="205" y="110"/>
                                      <a:pt x="205" y="128"/>
                                    </a:cubicBezTo>
                                    <a:cubicBezTo>
                                      <a:pt x="205" y="146"/>
                                      <a:pt x="198" y="162"/>
                                      <a:pt x="186" y="174"/>
                                    </a:cubicBezTo>
                                    <a:cubicBezTo>
                                      <a:pt x="175" y="185"/>
                                      <a:pt x="158" y="193"/>
                                      <a:pt x="141" y="193"/>
                                    </a:cubicBezTo>
                                    <a:cubicBezTo>
                                      <a:pt x="123" y="193"/>
                                      <a:pt x="107" y="185"/>
                                      <a:pt x="95" y="174"/>
                                    </a:cubicBezTo>
                                    <a:cubicBezTo>
                                      <a:pt x="83" y="162"/>
                                      <a:pt x="76" y="146"/>
                                      <a:pt x="76" y="128"/>
                                    </a:cubicBezTo>
                                    <a:cubicBezTo>
                                      <a:pt x="76" y="110"/>
                                      <a:pt x="83" y="94"/>
                                      <a:pt x="95" y="82"/>
                                    </a:cubicBezTo>
                                    <a:cubicBezTo>
                                      <a:pt x="107" y="71"/>
                                      <a:pt x="123" y="63"/>
                                      <a:pt x="141" y="63"/>
                                    </a:cubicBezTo>
                                    <a:close/>
                                    <a:moveTo>
                                      <a:pt x="177" y="92"/>
                                    </a:moveTo>
                                    <a:cubicBezTo>
                                      <a:pt x="177" y="92"/>
                                      <a:pt x="177" y="92"/>
                                      <a:pt x="177" y="92"/>
                                    </a:cubicBezTo>
                                    <a:cubicBezTo>
                                      <a:pt x="167" y="83"/>
                                      <a:pt x="155" y="77"/>
                                      <a:pt x="141" y="77"/>
                                    </a:cubicBezTo>
                                    <a:cubicBezTo>
                                      <a:pt x="126" y="77"/>
                                      <a:pt x="114" y="83"/>
                                      <a:pt x="104" y="92"/>
                                    </a:cubicBezTo>
                                    <a:cubicBezTo>
                                      <a:pt x="95" y="101"/>
                                      <a:pt x="90" y="114"/>
                                      <a:pt x="90" y="128"/>
                                    </a:cubicBezTo>
                                    <a:cubicBezTo>
                                      <a:pt x="90" y="142"/>
                                      <a:pt x="95" y="155"/>
                                      <a:pt x="104" y="164"/>
                                    </a:cubicBezTo>
                                    <a:cubicBezTo>
                                      <a:pt x="114" y="173"/>
                                      <a:pt x="126" y="179"/>
                                      <a:pt x="141" y="179"/>
                                    </a:cubicBezTo>
                                    <a:cubicBezTo>
                                      <a:pt x="155" y="179"/>
                                      <a:pt x="167" y="173"/>
                                      <a:pt x="177" y="164"/>
                                    </a:cubicBezTo>
                                    <a:cubicBezTo>
                                      <a:pt x="186" y="155"/>
                                      <a:pt x="192" y="142"/>
                                      <a:pt x="192" y="128"/>
                                    </a:cubicBezTo>
                                    <a:cubicBezTo>
                                      <a:pt x="192" y="114"/>
                                      <a:pt x="186" y="101"/>
                                      <a:pt x="177" y="92"/>
                                    </a:cubicBezTo>
                                    <a:close/>
                                    <a:moveTo>
                                      <a:pt x="216" y="53"/>
                                    </a:moveTo>
                                    <a:cubicBezTo>
                                      <a:pt x="216" y="53"/>
                                      <a:pt x="216" y="53"/>
                                      <a:pt x="216" y="53"/>
                                    </a:cubicBezTo>
                                    <a:cubicBezTo>
                                      <a:pt x="196" y="34"/>
                                      <a:pt x="170" y="22"/>
                                      <a:pt x="141" y="22"/>
                                    </a:cubicBezTo>
                                    <a:cubicBezTo>
                                      <a:pt x="111" y="22"/>
                                      <a:pt x="85" y="34"/>
                                      <a:pt x="65" y="53"/>
                                    </a:cubicBezTo>
                                    <a:cubicBezTo>
                                      <a:pt x="30" y="89"/>
                                      <a:pt x="24" y="147"/>
                                      <a:pt x="53" y="188"/>
                                    </a:cubicBezTo>
                                    <a:cubicBezTo>
                                      <a:pt x="65" y="206"/>
                                      <a:pt x="82" y="220"/>
                                      <a:pt x="102" y="227"/>
                                    </a:cubicBezTo>
                                    <a:cubicBezTo>
                                      <a:pt x="103" y="228"/>
                                      <a:pt x="105" y="229"/>
                                      <a:pt x="106" y="230"/>
                                    </a:cubicBezTo>
                                    <a:cubicBezTo>
                                      <a:pt x="141" y="265"/>
                                      <a:pt x="141" y="265"/>
                                      <a:pt x="141" y="265"/>
                                    </a:cubicBezTo>
                                    <a:cubicBezTo>
                                      <a:pt x="175" y="230"/>
                                      <a:pt x="175" y="230"/>
                                      <a:pt x="175" y="230"/>
                                    </a:cubicBezTo>
                                    <a:cubicBezTo>
                                      <a:pt x="176" y="229"/>
                                      <a:pt x="178" y="228"/>
                                      <a:pt x="179" y="227"/>
                                    </a:cubicBezTo>
                                    <a:cubicBezTo>
                                      <a:pt x="199" y="220"/>
                                      <a:pt x="216" y="206"/>
                                      <a:pt x="228" y="188"/>
                                    </a:cubicBezTo>
                                    <a:cubicBezTo>
                                      <a:pt x="257" y="147"/>
                                      <a:pt x="251" y="89"/>
                                      <a:pt x="216" y="53"/>
                                    </a:cubicBezTo>
                                    <a:close/>
                                  </a:path>
                                </a:pathLst>
                              </a:custGeom>
                              <a:solidFill>
                                <a:srgbClr val="342B02"/>
                              </a:solidFill>
                              <a:ln>
                                <a:noFill/>
                              </a:ln>
                              <a:effectLst/>
                            </wps:spPr>
                            <wps:bodyPr rot="0" vert="horz" wrap="square" lIns="91440" tIns="45720" rIns="91440" bIns="45720" anchor="t" anchorCtr="0" upright="1">
                              <a:noAutofit/>
                            </wps:bodyPr>
                          </wps:wsp>
                        </a:graphicData>
                      </a:graphic>
                    </wp:anchor>
                  </w:drawing>
                </mc:Choice>
                <mc:Fallback>
                  <w:pict>
                    <v:shape id="任意多边形 43" o:spid="_x0000_s1026" o:spt="100" style="position:absolute;left:0pt;margin-left:3.6pt;margin-top:2.05pt;height:15.2pt;width:15.2pt;mso-wrap-distance-bottom:0pt;mso-wrap-distance-left:9pt;mso-wrap-distance-right:9pt;mso-wrap-distance-top:0pt;z-index:251665408;mso-width-relative:page;mso-height-relative:page;" fillcolor="#342B02" filled="t" stroked="f" coordsize="281,294" o:gfxdata="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" path="m141,0c176,0,208,14,232,38c275,81,281,151,247,201c233,222,213,238,190,247c149,289,149,289,149,289c144,293,137,294,133,289c133,289,133,289,133,289c132,289,132,289,132,289c92,247,92,247,92,247c68,238,48,222,34,201c0,151,6,81,50,38c73,14,105,0,141,0xm141,63c141,63,141,63,141,63c158,63,175,71,186,82c198,94,205,110,205,128c205,146,198,162,186,174c175,185,158,193,141,193c123,193,107,185,95,174c83,162,76,146,76,128c76,110,83,94,95,82c107,71,123,63,141,63xm177,92c177,92,177,92,177,92c167,83,155,77,141,77c126,77,114,83,104,92c95,101,90,114,90,128c90,142,95,155,104,164c114,173,126,179,141,179c155,179,167,173,177,164c186,155,192,142,192,128c192,114,186,101,177,92xm216,53c216,53,216,53,216,53c196,34,170,22,141,22c111,22,85,34,65,53c30,89,24,147,53,188c65,206,82,220,102,227c103,228,105,229,106,230c141,265,141,265,141,265c175,230,175,230,175,230c176,229,178,228,179,227c199,220,216,206,228,188c257,147,251,89,216,53xe">
                      <v:path o:connectlocs="96863,0;159378,24950;169682,131976;130525,162179;102359,189757;91367,189757;91367,189757;90680,189757;63201,162179;23357,131976;34348,24950;96863,0;96863,41365;96863,41365;127777,53841;140829,84044;127777,114248;96863,126723;65262,114248;52210,84044;65262,53841;96863,41365;121594,60407;121594,60407;96863,50558;71445,60407;61827,84044;71445,107682;96863,117531;121594,107682;131899,84044;121594,60407;148386,34799;148386,34799;96863,14445;44653,34799;36409,123440;70071,149047;72819,151017;96863,173998;120220,151017;122968,149047;156630,123440;148386,34799" o:connectangles="0,0,0,0,0,0,0,0,0,0,0,0,0,0,0,0,0,0,0,0,0,0,0,0,0,0,0,0,0,0,0,0,0,0,0,0,0,0,0,0,0,0,0,0"/>
                      <v:fill on="t" focussize="0,0"/>
                      <v:stroke on="f"/>
                      <v:imagedata o:title=""/>
                      <o:lock v:ext="edit" aspectratio="f"/>
                      <w10:wrap type="square"/>
                    </v:shape>
                  </w:pict>
                </mc:Fallback>
              </mc:AlternateContent>
            </w:r>
            <w:r>
              <w:rPr>
                <w:rFonts w:hint="default" w:ascii="Times New Roman Regular" w:hAnsi="Times New Roman Regular"/>
                <w:vertAlign w:val="baseline"/>
                <w:lang w:val="en-US" w:eastAsia="zh-CN"/>
              </w:rPr>
              <w:t>Kampong Chhnang province.</w:t>
            </w:r>
          </w:p>
          <w:p w14:paraId="6D7D99CE">
            <w:pPr>
              <w:rPr>
                <w:rFonts w:hint="default" w:ascii="Times New Roman Italic" w:hAnsi="Times New Roman Italic" w:cs="Times New Roman Italic"/>
                <w:i/>
                <w:iCs/>
                <w:color w:val="808080" w:themeColor="text1" w:themeTint="80"/>
                <w:vertAlign w:val="baseline"/>
                <w:lang w:val="en-US" w:eastAsia="zh-CN"/>
                <w14:textFill>
                  <w14:solidFill>
                    <w14:schemeClr w14:val="tx1">
                      <w14:lumMod w14:val="50000"/>
                      <w14:lumOff w14:val="50000"/>
                    </w14:schemeClr>
                  </w14:solidFill>
                </w14:textFill>
              </w:rPr>
            </w:pPr>
          </w:p>
          <w:p w14:paraId="33E542E3">
            <w:pPr>
              <w:rPr>
                <w:rFonts w:hint="default" w:ascii="Times New Roman Italic" w:hAnsi="Times New Roman Italic" w:cs="Times New Roman Italic"/>
                <w:i/>
                <w:iCs/>
                <w:color w:val="808080" w:themeColor="text1" w:themeTint="80"/>
                <w:vertAlign w:val="baseline"/>
                <w:lang w:val="en-US" w:eastAsia="zh-CN"/>
                <w14:textFill>
                  <w14:solidFill>
                    <w14:schemeClr w14:val="tx1">
                      <w14:lumMod w14:val="50000"/>
                      <w14:lumOff w14:val="50000"/>
                    </w14:schemeClr>
                  </w14:solidFill>
                </w14:textFill>
              </w:rPr>
            </w:pPr>
            <w:r>
              <w:rPr>
                <w:rFonts w:hint="default" w:ascii="Times New Roman Italic" w:hAnsi="Times New Roman Italic" w:cs="Times New Roman Italic"/>
                <w:i/>
                <w:iCs/>
                <w:color w:val="808080" w:themeColor="text1" w:themeTint="80"/>
                <w:vertAlign w:val="baseline"/>
                <w:lang w:val="en-US" w:eastAsia="zh-CN"/>
                <w14:textFill>
                  <w14:solidFill>
                    <w14:schemeClr w14:val="tx1">
                      <w14:lumMod w14:val="50000"/>
                      <w14:lumOff w14:val="50000"/>
                    </w14:schemeClr>
                  </w14:solidFill>
                </w14:textFill>
              </w:rPr>
              <w:drawing>
                <wp:anchor distT="0" distB="0" distL="114300" distR="114300" simplePos="0" relativeHeight="251666432" behindDoc="0" locked="0" layoutInCell="1" allowOverlap="1">
                  <wp:simplePos x="0" y="0"/>
                  <wp:positionH relativeFrom="column">
                    <wp:posOffset>70485</wp:posOffset>
                  </wp:positionH>
                  <wp:positionV relativeFrom="paragraph">
                    <wp:posOffset>3810</wp:posOffset>
                  </wp:positionV>
                  <wp:extent cx="226060" cy="226060"/>
                  <wp:effectExtent l="0" t="0" r="2540" b="1905"/>
                  <wp:wrapSquare wrapText="bothSides"/>
                  <wp:docPr id="14" name="Picture 14" descr="[CITYPNG.COM]Driver&amp;#039;s License Black Icon - 2000x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ITYPNG.COM]Driver&amp;#039;s License Black Icon - 2000x2000"/>
                          <pic:cNvPicPr>
                            <a:picLocks noChangeAspect="1"/>
                          </pic:cNvPicPr>
                        </pic:nvPicPr>
                        <pic:blipFill>
                          <a:blip r:embed="rId5"/>
                          <a:stretch>
                            <a:fillRect/>
                          </a:stretch>
                        </pic:blipFill>
                        <pic:spPr>
                          <a:xfrm>
                            <a:off x="0" y="0"/>
                            <a:ext cx="226060" cy="226060"/>
                          </a:xfrm>
                          <a:prstGeom prst="rect">
                            <a:avLst/>
                          </a:prstGeom>
                        </pic:spPr>
                      </pic:pic>
                    </a:graphicData>
                  </a:graphic>
                </wp:anchor>
              </w:drawing>
            </w:r>
            <w:r>
              <w:rPr>
                <w:rFonts w:hint="default" w:ascii="Times New Roman Italic" w:hAnsi="Times New Roman Italic"/>
                <w:i/>
                <w:iCs/>
                <w:color w:val="808080" w:themeColor="text1" w:themeTint="80"/>
                <w:vertAlign w:val="baseline"/>
                <w:lang w:val="en-US" w:eastAsia="zh-CN"/>
                <w14:textFill>
                  <w14:solidFill>
                    <w14:schemeClr w14:val="tx1">
                      <w14:lumMod w14:val="50000"/>
                      <w14:lumOff w14:val="50000"/>
                    </w14:schemeClr>
                  </w14:solidFill>
                </w14:textFill>
              </w:rPr>
              <w:t>Drive license</w:t>
            </w:r>
            <w:r>
              <w:rPr>
                <w:rFonts w:hint="default" w:ascii="Times New Roman Italic" w:hAnsi="Times New Roman Italic" w:cs="Times New Roman Italic"/>
                <w:i/>
                <w:iCs/>
                <w:color w:val="808080" w:themeColor="text1" w:themeTint="80"/>
                <w:vertAlign w:val="baseline"/>
                <w:lang w:val="en-US" w:eastAsia="zh-CN"/>
                <w14:textFill>
                  <w14:solidFill>
                    <w14:schemeClr w14:val="tx1">
                      <w14:lumMod w14:val="50000"/>
                      <w14:lumOff w14:val="50000"/>
                    </w14:schemeClr>
                  </w14:solidFill>
                </w14:textFill>
              </w:rPr>
              <w:t xml:space="preserve"> </w:t>
            </w:r>
          </w:p>
          <w:p w14:paraId="5231B0EF">
            <w:pPr>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Full</w:t>
            </w:r>
          </w:p>
          <w:p w14:paraId="34D5696B">
            <w:pPr>
              <w:rPr>
                <w:rFonts w:hint="default" w:ascii="Times New Roman Regular" w:hAnsi="Times New Roman Regular"/>
                <w:vertAlign w:val="baseline"/>
                <w:lang w:val="en-US" w:eastAsia="zh-CN"/>
              </w:rPr>
            </w:pPr>
          </w:p>
        </w:tc>
      </w:tr>
      <w:tr w14:paraId="4BB790EB">
        <w:trPr>
          <w:trHeight w:val="319" w:hRule="atLeast"/>
        </w:trPr>
        <w:tc>
          <w:tcPr>
            <w:tcW w:w="7325" w:type="dxa"/>
            <w:tcBorders>
              <w:tl2br w:val="nil"/>
              <w:tr2bl w:val="nil"/>
            </w:tcBorders>
          </w:tcPr>
          <w:p w14:paraId="2F171E83">
            <w:pPr>
              <w:numPr>
                <w:ilvl w:val="0"/>
                <w:numId w:val="2"/>
              </w:numPr>
              <w:tabs>
                <w:tab w:val="left" w:pos="280"/>
                <w:tab w:val="clear" w:pos="420"/>
              </w:tabs>
              <w:ind w:left="420" w:leftChars="0" w:hanging="420" w:firstLineChars="0"/>
              <w:rPr>
                <w:rFonts w:hint="default" w:ascii="Times New Roman Regular" w:hAnsi="Times New Roman Regular" w:cs="Times New Roman Regular"/>
                <w:vertAlign w:val="baseline"/>
                <w:lang w:val="en-US" w:eastAsia="zh-CN"/>
              </w:rPr>
            </w:pPr>
            <w:r>
              <w:rPr>
                <w:rFonts w:hint="default" w:ascii="Times New Roman Bold" w:hAnsi="Times New Roman Bold" w:cs="Times New Roman Bold"/>
                <w:b/>
                <w:bCs/>
                <w:vertAlign w:val="baseline"/>
                <w:lang w:val="en-US" w:eastAsia="zh-CN"/>
              </w:rPr>
              <w:t xml:space="preserve"> Employment History</w:t>
            </w:r>
          </w:p>
        </w:tc>
        <w:tc>
          <w:tcPr>
            <w:tcW w:w="4501" w:type="dxa"/>
            <w:tcBorders>
              <w:tl2br w:val="nil"/>
              <w:tr2bl w:val="nil"/>
            </w:tcBorders>
          </w:tcPr>
          <w:p w14:paraId="1F7EDF40">
            <w:pPr>
              <w:numPr>
                <w:ilvl w:val="0"/>
                <w:numId w:val="2"/>
              </w:numPr>
              <w:tabs>
                <w:tab w:val="left" w:pos="220"/>
                <w:tab w:val="left" w:pos="660"/>
                <w:tab w:val="clear" w:pos="420"/>
              </w:tabs>
              <w:ind w:left="440" w:leftChars="0" w:hanging="440" w:firstLineChars="0"/>
              <w:rPr>
                <w:rFonts w:hint="default" w:ascii="Times New Roman Regular" w:hAnsi="Times New Roman Regular"/>
                <w:vertAlign w:val="baseline"/>
                <w:lang w:val="en-US" w:eastAsia="zh-CN"/>
              </w:rPr>
            </w:pPr>
            <w:r>
              <w:rPr>
                <w:rFonts w:hint="default" w:ascii="Times New Roman Bold" w:hAnsi="Times New Roman Bold" w:cs="Times New Roman Bold"/>
                <w:b/>
                <w:bCs/>
                <w:vertAlign w:val="baseline"/>
                <w:lang w:val="en-US" w:eastAsia="zh-CN"/>
              </w:rPr>
              <w:t xml:space="preserve">  Skills</w:t>
            </w:r>
          </w:p>
        </w:tc>
      </w:tr>
      <w:tr w14:paraId="3D029851">
        <w:trPr>
          <w:trHeight w:val="5986" w:hRule="atLeast"/>
        </w:trPr>
        <w:tc>
          <w:tcPr>
            <w:tcW w:w="7325" w:type="dxa"/>
            <w:tcBorders>
              <w:tl2br w:val="nil"/>
              <w:tr2bl w:val="nil"/>
            </w:tcBorders>
          </w:tcPr>
          <w:p w14:paraId="69E60127">
            <w:pPr>
              <w:numPr>
                <w:ilvl w:val="0"/>
                <w:numId w:val="3"/>
              </w:numPr>
              <w:tabs>
                <w:tab w:val="clear" w:pos="420"/>
              </w:tabs>
              <w:ind w:left="238" w:leftChars="0" w:hanging="238" w:firstLineChars="0"/>
              <w:rPr>
                <w:rFonts w:hint="default" w:ascii="Times New Roman Bold" w:hAnsi="Times New Roman Bold" w:cs="Times New Roman Bold"/>
                <w:b/>
                <w:bCs/>
                <w:vertAlign w:val="baseline"/>
                <w:lang w:val="en-US" w:eastAsia="zh-CN"/>
              </w:rPr>
            </w:pPr>
            <w:r>
              <w:rPr>
                <w:rFonts w:hint="default" w:ascii="Times New Roman Bold" w:hAnsi="Times New Roman Bold" w:cs="Times New Roman Bold"/>
                <w:b/>
                <w:bCs/>
                <w:vertAlign w:val="baseline"/>
                <w:lang w:val="en-US" w:eastAsia="zh-CN"/>
              </w:rPr>
              <w:t xml:space="preserve"> KOSIGN [Korea Software Innovation Global Network]</w:t>
            </w:r>
          </w:p>
          <w:p w14:paraId="28E575DD">
            <w:pPr>
              <w:ind w:firstLine="330" w:firstLineChars="150"/>
              <w:rPr>
                <w:rFonts w:hint="default" w:ascii="Times New Roman Regular" w:hAnsi="Times New Roman Regular"/>
                <w:vertAlign w:val="baseline"/>
                <w:lang w:val="en-US" w:eastAsia="zh-CN"/>
              </w:rPr>
            </w:pPr>
            <w:bookmarkStart w:id="0" w:name="_GoBack"/>
            <w:bookmarkEnd w:id="0"/>
            <w:r>
              <w:rPr>
                <w:rFonts w:hint="default" w:ascii="Times New Roman Italic" w:hAnsi="Times New Roman Italic" w:cs="Times New Roman Italic"/>
                <w:i/>
                <w:iCs/>
                <w:vertAlign w:val="baseline"/>
                <w:lang w:val="en-US" w:eastAsia="zh-CN"/>
              </w:rPr>
              <w:t>March 2017 - Present | Phnom Penh, Cambodia</w:t>
            </w:r>
          </w:p>
          <w:p w14:paraId="41A85E6B">
            <w:pPr>
              <w:numPr>
                <w:ilvl w:val="0"/>
                <w:numId w:val="4"/>
              </w:numPr>
              <w:tabs>
                <w:tab w:val="left" w:pos="420"/>
                <w:tab w:val="clear" w:pos="840"/>
              </w:tabs>
              <w:ind w:left="838" w:leftChars="0" w:hanging="618" w:firstLineChars="0"/>
              <w:jc w:val="left"/>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Lead development of enterprise-level iOS applications utilizing Swift and SwiftUI.</w:t>
            </w:r>
          </w:p>
          <w:p w14:paraId="6D75F5F4">
            <w:pPr>
              <w:numPr>
                <w:ilvl w:val="0"/>
                <w:numId w:val="4"/>
              </w:numPr>
              <w:tabs>
                <w:tab w:val="left" w:pos="420"/>
                <w:tab w:val="clear" w:pos="840"/>
              </w:tabs>
              <w:ind w:left="838" w:leftChars="0" w:hanging="618" w:firstLineChars="0"/>
              <w:jc w:val="left"/>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Oversee team operations as Leader of the Mobile Department.</w:t>
            </w:r>
          </w:p>
          <w:p w14:paraId="312374D1">
            <w:pPr>
              <w:numPr>
                <w:ilvl w:val="0"/>
                <w:numId w:val="4"/>
              </w:numPr>
              <w:tabs>
                <w:tab w:val="left" w:pos="420"/>
                <w:tab w:val="clear" w:pos="840"/>
              </w:tabs>
              <w:ind w:left="838" w:leftChars="0" w:hanging="618" w:firstLineChars="0"/>
              <w:jc w:val="left"/>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Implement and optimize modern architecture patterns (MVVM, Clean Architecture).</w:t>
            </w:r>
          </w:p>
          <w:p w14:paraId="0B9CEDAD">
            <w:pPr>
              <w:numPr>
                <w:ilvl w:val="0"/>
                <w:numId w:val="4"/>
              </w:numPr>
              <w:tabs>
                <w:tab w:val="left" w:pos="420"/>
                <w:tab w:val="clear" w:pos="840"/>
              </w:tabs>
              <w:ind w:left="838" w:leftChars="0" w:hanging="618" w:firstLineChars="0"/>
              <w:jc w:val="left"/>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Pioneered adoption of SwiftUI for UI development across multiple projects.</w:t>
            </w:r>
          </w:p>
          <w:p w14:paraId="617D2760">
            <w:pPr>
              <w:numPr>
                <w:ilvl w:val="0"/>
                <w:numId w:val="4"/>
              </w:numPr>
              <w:tabs>
                <w:tab w:val="left" w:pos="420"/>
                <w:tab w:val="clear" w:pos="840"/>
              </w:tabs>
              <w:ind w:left="838" w:leftChars="0" w:hanging="618" w:firstLineChars="0"/>
              <w:jc w:val="left"/>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Supervised project delegation and provided mentor ship to junior iOS developers.</w:t>
            </w:r>
          </w:p>
          <w:p w14:paraId="58499302">
            <w:pPr>
              <w:numPr>
                <w:ilvl w:val="0"/>
                <w:numId w:val="4"/>
              </w:numPr>
              <w:tabs>
                <w:tab w:val="left" w:pos="420"/>
                <w:tab w:val="clear" w:pos="840"/>
              </w:tabs>
              <w:ind w:left="838" w:leftChars="0" w:hanging="618" w:firstLineChars="0"/>
              <w:jc w:val="left"/>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Recognized with "CEO AWARD WINNER" (December 2024) for contributions to iOS development.</w:t>
            </w:r>
          </w:p>
          <w:p w14:paraId="6F64B115">
            <w:pPr>
              <w:numPr>
                <w:ilvl w:val="0"/>
                <w:numId w:val="5"/>
              </w:numPr>
              <w:tabs>
                <w:tab w:val="clear" w:pos="420"/>
              </w:tabs>
              <w:ind w:left="220" w:leftChars="0" w:hanging="220" w:firstLineChars="0"/>
              <w:jc w:val="both"/>
              <w:rPr>
                <w:rFonts w:hint="default" w:ascii="Times New Roman Bold" w:hAnsi="Times New Roman Bold" w:cs="Times New Roman Bold"/>
                <w:b/>
                <w:bCs/>
                <w:vertAlign w:val="baseline"/>
                <w:lang w:val="en-US" w:eastAsia="zh-CN"/>
              </w:rPr>
            </w:pPr>
            <w:r>
              <w:rPr>
                <w:rFonts w:hint="default" w:ascii="Times New Roman Bold" w:hAnsi="Times New Roman Bold" w:cs="Times New Roman Bold"/>
                <w:b/>
                <w:bCs/>
                <w:vertAlign w:val="baseline"/>
                <w:lang w:val="en-US" w:eastAsia="zh-CN"/>
              </w:rPr>
              <w:t xml:space="preserve"> Academic Recognition &amp; Awards</w:t>
            </w:r>
          </w:p>
          <w:p w14:paraId="0895C82F">
            <w:pPr>
              <w:numPr>
                <w:ilvl w:val="0"/>
                <w:numId w:val="6"/>
              </w:numPr>
              <w:tabs>
                <w:tab w:val="left" w:pos="420"/>
                <w:tab w:val="clear" w:pos="840"/>
              </w:tabs>
              <w:ind w:left="838" w:leftChars="0" w:hanging="618" w:firstLineChars="0"/>
              <w:jc w:val="left"/>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Best</w:t>
            </w:r>
            <w:r>
              <w:rPr>
                <w:rFonts w:hint="default" w:ascii="Times New Roman Bold" w:hAnsi="Times New Roman Bold" w:cs="Times New Roman Bold"/>
                <w:b/>
                <w:bCs/>
                <w:vertAlign w:val="baseline"/>
                <w:lang w:val="en-US" w:eastAsia="zh-CN"/>
              </w:rPr>
              <w:t xml:space="preserve"> CEO Award</w:t>
            </w:r>
            <w:r>
              <w:rPr>
                <w:rFonts w:hint="default" w:ascii="Times New Roman Regular" w:hAnsi="Times New Roman Regular"/>
                <w:vertAlign w:val="baseline"/>
                <w:lang w:val="en-US" w:eastAsia="zh-CN"/>
              </w:rPr>
              <w:t xml:space="preserve"> - Presented by Seol WookHwan (CEO), KOSIGN, November 2025.</w:t>
            </w:r>
          </w:p>
          <w:p w14:paraId="7FFE733B">
            <w:pPr>
              <w:numPr>
                <w:ilvl w:val="0"/>
                <w:numId w:val="6"/>
              </w:numPr>
              <w:tabs>
                <w:tab w:val="left" w:pos="420"/>
                <w:tab w:val="clear" w:pos="840"/>
              </w:tabs>
              <w:ind w:left="838" w:leftChars="0" w:hanging="618" w:firstLineChars="0"/>
              <w:jc w:val="left"/>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LinkedIn Skill Assessments: iOS Development, Web Development.</w:t>
            </w:r>
          </w:p>
        </w:tc>
        <w:tc>
          <w:tcPr>
            <w:tcW w:w="4501" w:type="dxa"/>
            <w:tcBorders>
              <w:tl2br w:val="nil"/>
              <w:tr2bl w:val="nil"/>
            </w:tcBorders>
          </w:tcPr>
          <w:p w14:paraId="0368E650">
            <w:pPr>
              <w:numPr>
                <w:ilvl w:val="0"/>
                <w:numId w:val="7"/>
              </w:numPr>
              <w:tabs>
                <w:tab w:val="left" w:pos="220"/>
                <w:tab w:val="clear" w:pos="420"/>
              </w:tabs>
              <w:ind w:left="420" w:leftChars="0" w:hanging="420" w:firstLineChars="0"/>
              <w:jc w:val="both"/>
              <w:rPr>
                <w:rFonts w:hint="default" w:ascii="Times New Roman Bold" w:hAnsi="Times New Roman Bold" w:cs="Times New Roman Bold"/>
                <w:b/>
                <w:bCs/>
                <w:i w:val="0"/>
                <w:iCs w:val="0"/>
                <w:vertAlign w:val="baseline"/>
                <w:lang w:val="en-US" w:eastAsia="zh-CN"/>
              </w:rPr>
            </w:pPr>
            <w:r>
              <w:rPr>
                <w:rFonts w:hint="default" w:ascii="Times New Roman Bold" w:hAnsi="Times New Roman Bold" w:cs="Times New Roman Bold"/>
                <w:b/>
                <w:bCs/>
                <w:i w:val="0"/>
                <w:iCs w:val="0"/>
                <w:vertAlign w:val="baseline"/>
                <w:lang w:val="en-US" w:eastAsia="zh-CN"/>
              </w:rPr>
              <w:t xml:space="preserve">  Development Focus</w:t>
            </w:r>
          </w:p>
          <w:p w14:paraId="055286C7">
            <w:pPr>
              <w:numPr>
                <w:ilvl w:val="0"/>
                <w:numId w:val="8"/>
              </w:numPr>
              <w:tabs>
                <w:tab w:val="left" w:pos="420"/>
                <w:tab w:val="clear" w:pos="840"/>
              </w:tabs>
              <w:ind w:left="678" w:leftChars="0" w:hanging="458" w:firstLineChars="0"/>
              <w:jc w:val="both"/>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Enterprise iOS Application Architecture</w:t>
            </w:r>
          </w:p>
          <w:p w14:paraId="2E61EA3C">
            <w:pPr>
              <w:numPr>
                <w:ilvl w:val="0"/>
                <w:numId w:val="8"/>
              </w:numPr>
              <w:tabs>
                <w:tab w:val="left" w:pos="420"/>
                <w:tab w:val="clear" w:pos="840"/>
              </w:tabs>
              <w:ind w:left="678" w:leftChars="0" w:hanging="458" w:firstLineChars="0"/>
              <w:jc w:val="left"/>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Modern UI Implementation (iPhone, iPad, MacOS)</w:t>
            </w:r>
          </w:p>
          <w:p w14:paraId="79CEE7A4">
            <w:pPr>
              <w:numPr>
                <w:ilvl w:val="0"/>
                <w:numId w:val="8"/>
              </w:numPr>
              <w:tabs>
                <w:tab w:val="left" w:pos="420"/>
                <w:tab w:val="clear" w:pos="840"/>
              </w:tabs>
              <w:ind w:left="678" w:leftChars="0" w:hanging="458" w:firstLineChars="0"/>
              <w:jc w:val="both"/>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Flutter</w:t>
            </w:r>
          </w:p>
          <w:p w14:paraId="4945FC68">
            <w:pPr>
              <w:numPr>
                <w:ilvl w:val="0"/>
                <w:numId w:val="8"/>
              </w:numPr>
              <w:tabs>
                <w:tab w:val="left" w:pos="420"/>
                <w:tab w:val="clear" w:pos="840"/>
              </w:tabs>
              <w:ind w:left="678" w:leftChars="0" w:hanging="458" w:firstLineChars="0"/>
              <w:jc w:val="both"/>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Prototyping &amp; Design Systems</w:t>
            </w:r>
          </w:p>
          <w:p w14:paraId="312FC44A">
            <w:pPr>
              <w:numPr>
                <w:ilvl w:val="0"/>
                <w:numId w:val="8"/>
              </w:numPr>
              <w:tabs>
                <w:tab w:val="left" w:pos="420"/>
                <w:tab w:val="clear" w:pos="840"/>
              </w:tabs>
              <w:ind w:left="678" w:leftChars="0" w:hanging="458" w:firstLineChars="0"/>
              <w:jc w:val="both"/>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RESTful API Integration</w:t>
            </w:r>
          </w:p>
          <w:p w14:paraId="0E42DC84">
            <w:pPr>
              <w:numPr>
                <w:ilvl w:val="0"/>
                <w:numId w:val="8"/>
              </w:numPr>
              <w:tabs>
                <w:tab w:val="left" w:pos="420"/>
                <w:tab w:val="clear" w:pos="840"/>
              </w:tabs>
              <w:ind w:left="678" w:leftChars="0" w:hanging="458" w:firstLineChars="0"/>
              <w:jc w:val="both"/>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Back-end &amp; System Integration</w:t>
            </w:r>
          </w:p>
          <w:p w14:paraId="0CB63914">
            <w:pPr>
              <w:numPr>
                <w:ilvl w:val="0"/>
                <w:numId w:val="8"/>
              </w:numPr>
              <w:tabs>
                <w:tab w:val="left" w:pos="420"/>
                <w:tab w:val="clear" w:pos="840"/>
              </w:tabs>
              <w:ind w:left="678" w:leftChars="0" w:hanging="458" w:firstLineChars="0"/>
              <w:jc w:val="both"/>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Mentoring &amp; Team Growth</w:t>
            </w:r>
          </w:p>
          <w:p w14:paraId="004088B7">
            <w:pPr>
              <w:numPr>
                <w:ilvl w:val="0"/>
                <w:numId w:val="8"/>
              </w:numPr>
              <w:tabs>
                <w:tab w:val="left" w:pos="420"/>
                <w:tab w:val="clear" w:pos="840"/>
              </w:tabs>
              <w:ind w:left="678" w:leftChars="0" w:hanging="458" w:firstLineChars="0"/>
              <w:jc w:val="both"/>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3</w:t>
            </w:r>
            <w:r>
              <w:rPr>
                <w:rFonts w:hint="default" w:ascii="Times New Roman Regular" w:hAnsi="Times New Roman Regular"/>
                <w:vertAlign w:val="superscript"/>
                <w:lang w:val="en-US" w:eastAsia="zh-CN"/>
              </w:rPr>
              <w:t>rd</w:t>
            </w:r>
            <w:r>
              <w:rPr>
                <w:rFonts w:hint="default" w:ascii="Times New Roman Regular" w:hAnsi="Times New Roman Regular"/>
                <w:vertAlign w:val="baseline"/>
                <w:lang w:val="en-US" w:eastAsia="zh-CN"/>
              </w:rPr>
              <w:t xml:space="preserve"> party SDKs and API(s) integration</w:t>
            </w:r>
          </w:p>
          <w:p w14:paraId="080C2D7A">
            <w:pPr>
              <w:numPr>
                <w:ilvl w:val="0"/>
                <w:numId w:val="9"/>
              </w:numPr>
              <w:tabs>
                <w:tab w:val="left" w:pos="220"/>
                <w:tab w:val="clear" w:pos="420"/>
              </w:tabs>
              <w:ind w:left="420" w:leftChars="0" w:hanging="420" w:firstLineChars="0"/>
              <w:jc w:val="both"/>
              <w:rPr>
                <w:rFonts w:hint="default" w:ascii="Times New Roman Bold" w:hAnsi="Times New Roman Bold" w:cs="Times New Roman Bold"/>
                <w:b/>
                <w:bCs/>
                <w:vertAlign w:val="baseline"/>
                <w:lang w:val="en-US" w:eastAsia="zh-CN"/>
              </w:rPr>
            </w:pPr>
            <w:r>
              <w:rPr>
                <w:rFonts w:hint="default" w:ascii="Times New Roman Bold" w:hAnsi="Times New Roman Bold" w:cs="Times New Roman Bold"/>
                <w:b/>
                <w:bCs/>
                <w:vertAlign w:val="baseline"/>
                <w:lang w:val="en-US" w:eastAsia="zh-CN"/>
              </w:rPr>
              <w:t xml:space="preserve"> Tools &amp; Technologies</w:t>
            </w:r>
          </w:p>
          <w:p w14:paraId="0A41DBC4">
            <w:pPr>
              <w:numPr>
                <w:ilvl w:val="0"/>
                <w:numId w:val="10"/>
              </w:numPr>
              <w:tabs>
                <w:tab w:val="left" w:pos="420"/>
                <w:tab w:val="clear" w:pos="840"/>
              </w:tabs>
              <w:ind w:left="838" w:leftChars="0" w:hanging="618" w:firstLineChars="0"/>
              <w:jc w:val="both"/>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Xcode, Git, GitHub, GitLab</w:t>
            </w:r>
          </w:p>
          <w:p w14:paraId="0DEBE0D2">
            <w:pPr>
              <w:numPr>
                <w:ilvl w:val="0"/>
                <w:numId w:val="10"/>
              </w:numPr>
              <w:tabs>
                <w:tab w:val="left" w:pos="420"/>
                <w:tab w:val="clear" w:pos="840"/>
              </w:tabs>
              <w:ind w:left="838" w:leftChars="0" w:hanging="618" w:firstLineChars="0"/>
              <w:jc w:val="both"/>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Figma (UI/UX Design)</w:t>
            </w:r>
          </w:p>
          <w:p w14:paraId="4D3FBDFF">
            <w:pPr>
              <w:numPr>
                <w:ilvl w:val="0"/>
                <w:numId w:val="10"/>
              </w:numPr>
              <w:tabs>
                <w:tab w:val="left" w:pos="420"/>
                <w:tab w:val="clear" w:pos="840"/>
              </w:tabs>
              <w:ind w:left="838" w:leftChars="0" w:hanging="618" w:firstLineChars="0"/>
              <w:jc w:val="both"/>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Database Design &amp; Implementation</w:t>
            </w:r>
          </w:p>
          <w:p w14:paraId="670B92A1">
            <w:pPr>
              <w:numPr>
                <w:ilvl w:val="0"/>
                <w:numId w:val="10"/>
              </w:numPr>
              <w:tabs>
                <w:tab w:val="left" w:pos="420"/>
                <w:tab w:val="clear" w:pos="840"/>
              </w:tabs>
              <w:ind w:left="838" w:leftChars="0" w:hanging="618" w:firstLineChars="0"/>
              <w:jc w:val="both"/>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MVVM, Clean Architecture</w:t>
            </w:r>
          </w:p>
          <w:p w14:paraId="3B3E6E7A">
            <w:pPr>
              <w:numPr>
                <w:ilvl w:val="0"/>
                <w:numId w:val="11"/>
              </w:numPr>
              <w:tabs>
                <w:tab w:val="clear" w:pos="420"/>
              </w:tabs>
              <w:ind w:left="220" w:leftChars="0" w:hanging="220" w:firstLineChars="0"/>
              <w:jc w:val="both"/>
              <w:rPr>
                <w:rFonts w:hint="default" w:ascii="Times New Roman Regular" w:hAnsi="Times New Roman Regular"/>
                <w:vertAlign w:val="baseline"/>
                <w:lang w:val="en-US" w:eastAsia="zh-CN"/>
              </w:rPr>
            </w:pPr>
            <w:r>
              <w:rPr>
                <w:rFonts w:hint="default" w:ascii="Times New Roman Bold" w:hAnsi="Times New Roman Bold" w:cs="Times New Roman Bold"/>
                <w:b/>
                <w:bCs/>
                <w:vertAlign w:val="baseline"/>
                <w:lang w:val="en-US" w:eastAsia="zh-CN"/>
              </w:rPr>
              <w:t xml:space="preserve"> Soft skill</w:t>
            </w:r>
          </w:p>
          <w:p w14:paraId="1BFC3170">
            <w:pPr>
              <w:numPr>
                <w:ilvl w:val="0"/>
                <w:numId w:val="12"/>
              </w:numPr>
              <w:tabs>
                <w:tab w:val="left" w:pos="420"/>
                <w:tab w:val="clear" w:pos="840"/>
              </w:tabs>
              <w:ind w:left="838" w:leftChars="0" w:hanging="618" w:firstLineChars="0"/>
              <w:jc w:val="both"/>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Project Leadership</w:t>
            </w:r>
          </w:p>
          <w:p w14:paraId="1F5ECC9B">
            <w:pPr>
              <w:numPr>
                <w:ilvl w:val="0"/>
                <w:numId w:val="12"/>
              </w:numPr>
              <w:tabs>
                <w:tab w:val="left" w:pos="420"/>
                <w:tab w:val="clear" w:pos="840"/>
              </w:tabs>
              <w:ind w:left="838" w:leftChars="0" w:hanging="618" w:firstLineChars="0"/>
              <w:jc w:val="both"/>
              <w:rPr>
                <w:rFonts w:hint="default" w:ascii="Times New Roman Regular" w:hAnsi="Times New Roman Regular"/>
                <w:vertAlign w:val="baseline"/>
                <w:lang w:val="en-US" w:eastAsia="zh-CN"/>
              </w:rPr>
            </w:pPr>
            <w:r>
              <w:rPr>
                <w:rFonts w:hint="default" w:ascii="Times New Roman Regular" w:hAnsi="Times New Roman Regular"/>
                <w:vertAlign w:val="baseline"/>
                <w:lang w:val="en-US" w:eastAsia="zh-CN"/>
              </w:rPr>
              <w:t>Team Collaboration</w:t>
            </w:r>
          </w:p>
          <w:p w14:paraId="21D38906">
            <w:pPr>
              <w:numPr>
                <w:ilvl w:val="0"/>
                <w:numId w:val="0"/>
              </w:numPr>
              <w:ind w:left="420" w:leftChars="0"/>
              <w:rPr>
                <w:rFonts w:hint="default" w:ascii="Times New Roman Regular" w:hAnsi="Times New Roman Regular"/>
                <w:vertAlign w:val="baseline"/>
                <w:lang w:val="en-US" w:eastAsia="zh-CN"/>
              </w:rPr>
            </w:pPr>
          </w:p>
        </w:tc>
      </w:tr>
      <w:tr w14:paraId="0DDBA51C">
        <w:trPr>
          <w:trHeight w:val="3095" w:hRule="atLeast"/>
        </w:trPr>
        <w:tc>
          <w:tcPr>
            <w:tcW w:w="7325" w:type="dxa"/>
            <w:tcBorders>
              <w:tl2br w:val="nil"/>
              <w:tr2bl w:val="nil"/>
            </w:tcBorders>
          </w:tcPr>
          <w:p w14:paraId="5A4714A6">
            <w:pPr>
              <w:numPr>
                <w:ilvl w:val="0"/>
                <w:numId w:val="13"/>
              </w:numPr>
              <w:tabs>
                <w:tab w:val="clear" w:pos="420"/>
              </w:tabs>
              <w:ind w:left="220" w:leftChars="0" w:hanging="220" w:firstLineChars="0"/>
              <w:rPr>
                <w:rFonts w:hint="default" w:ascii="Times New Roman Bold" w:hAnsi="Times New Roman Bold" w:cs="Times New Roman Bold"/>
                <w:b/>
                <w:bCs/>
                <w:vertAlign w:val="baseline"/>
                <w:lang w:val="en-US" w:eastAsia="zh-CN"/>
              </w:rPr>
            </w:pPr>
            <w:r>
              <w:rPr>
                <w:rFonts w:hint="default" w:ascii="Times New Roman Bold" w:hAnsi="Times New Roman Bold" w:cs="Times New Roman Bold"/>
                <w:b/>
                <w:bCs/>
                <w:vertAlign w:val="baseline"/>
                <w:lang w:val="en-US" w:eastAsia="zh-CN"/>
              </w:rPr>
              <w:t xml:space="preserve"> Education</w:t>
            </w:r>
          </w:p>
          <w:p w14:paraId="0DF6E062">
            <w:pPr>
              <w:numPr>
                <w:ilvl w:val="0"/>
                <w:numId w:val="14"/>
              </w:numPr>
              <w:tabs>
                <w:tab w:val="left" w:pos="420"/>
                <w:tab w:val="clear" w:pos="840"/>
              </w:tabs>
              <w:ind w:left="837" w:leftChars="100" w:hanging="617" w:hangingChars="280"/>
              <w:rPr>
                <w:rFonts w:hint="default" w:ascii="Times New Roman Regular" w:hAnsi="Times New Roman Regular"/>
                <w:vertAlign w:val="baseline"/>
                <w:lang w:val="en-US" w:eastAsia="zh-CN"/>
              </w:rPr>
            </w:pPr>
            <w:r>
              <w:rPr>
                <w:rFonts w:hint="default" w:ascii="Times New Roman Bold" w:hAnsi="Times New Roman Bold" w:cs="Times New Roman Bold"/>
                <w:b/>
                <w:bCs/>
                <w:vertAlign w:val="baseline"/>
                <w:lang w:val="en-US" w:eastAsia="zh-CN"/>
              </w:rPr>
              <w:t>Master's degree of Science, Computer Science</w:t>
            </w:r>
          </w:p>
          <w:p w14:paraId="736B739F">
            <w:pPr>
              <w:numPr>
                <w:ilvl w:val="0"/>
                <w:numId w:val="0"/>
              </w:numPr>
              <w:ind w:firstLine="550" w:firstLineChars="250"/>
              <w:rPr>
                <w:rFonts w:hint="default" w:ascii="Times New Roman Regular" w:hAnsi="Times New Roman Regular"/>
                <w:i/>
                <w:iCs/>
                <w:vertAlign w:val="baseline"/>
                <w:lang w:val="en-US" w:eastAsia="zh-CN"/>
              </w:rPr>
            </w:pPr>
            <w:r>
              <w:rPr>
                <w:rFonts w:hint="default" w:ascii="Times New Roman Regular" w:hAnsi="Times New Roman Regular"/>
                <w:i/>
                <w:iCs/>
                <w:vertAlign w:val="baseline"/>
                <w:lang w:val="en-US" w:eastAsia="zh-CN"/>
              </w:rPr>
              <w:t>A</w:t>
            </w:r>
            <w:r>
              <w:rPr>
                <w:rFonts w:hint="default" w:ascii="Times New Roman Italic" w:hAnsi="Times New Roman Italic" w:cs="Times New Roman Italic"/>
                <w:i/>
                <w:iCs/>
                <w:vertAlign w:val="baseline"/>
                <w:lang w:val="en-US" w:eastAsia="zh-CN"/>
              </w:rPr>
              <w:t>sia Euro University (July- Present)</w:t>
            </w:r>
          </w:p>
          <w:p w14:paraId="544B35F2">
            <w:pPr>
              <w:numPr>
                <w:ilvl w:val="0"/>
                <w:numId w:val="14"/>
              </w:numPr>
              <w:tabs>
                <w:tab w:val="left" w:pos="420"/>
                <w:tab w:val="clear" w:pos="840"/>
              </w:tabs>
              <w:ind w:left="837" w:leftChars="100" w:hanging="617" w:hangingChars="280"/>
              <w:rPr>
                <w:rFonts w:hint="default" w:ascii="Times New Roman Bold" w:hAnsi="Times New Roman Bold" w:cs="Times New Roman Bold"/>
                <w:b/>
                <w:bCs/>
                <w:vertAlign w:val="baseline"/>
                <w:lang w:val="en-US" w:eastAsia="zh-CN"/>
              </w:rPr>
            </w:pPr>
            <w:r>
              <w:rPr>
                <w:rFonts w:hint="default" w:ascii="Times New Roman Bold" w:hAnsi="Times New Roman Bold" w:cs="Times New Roman Bold"/>
                <w:b/>
                <w:bCs/>
                <w:vertAlign w:val="baseline"/>
                <w:lang w:val="en-US" w:eastAsia="zh-CN"/>
              </w:rPr>
              <w:t>Bachelor of Science, Computer Science</w:t>
            </w:r>
          </w:p>
          <w:p w14:paraId="381EA433">
            <w:pPr>
              <w:numPr>
                <w:ilvl w:val="0"/>
                <w:numId w:val="0"/>
              </w:numPr>
              <w:ind w:firstLine="550" w:firstLineChars="250"/>
              <w:rPr>
                <w:rFonts w:hint="default" w:ascii="Times New Roman Italic" w:hAnsi="Times New Roman Italic" w:cs="Times New Roman Italic"/>
                <w:b w:val="0"/>
                <w:bCs w:val="0"/>
                <w:i/>
                <w:iCs/>
                <w:vertAlign w:val="baseline"/>
                <w:lang w:val="en-US" w:eastAsia="zh-CN"/>
              </w:rPr>
            </w:pPr>
            <w:r>
              <w:rPr>
                <w:rFonts w:hint="default" w:ascii="Times New Roman Italic" w:hAnsi="Times New Roman Italic" w:cs="Times New Roman Italic"/>
                <w:b w:val="0"/>
                <w:bCs w:val="0"/>
                <w:i/>
                <w:iCs/>
                <w:vertAlign w:val="baseline"/>
                <w:lang w:val="en-US" w:eastAsia="zh-CN"/>
              </w:rPr>
              <w:t>Royal University of Phnom Penh (2011 - 2016)</w:t>
            </w:r>
          </w:p>
          <w:p w14:paraId="4676F535">
            <w:pPr>
              <w:numPr>
                <w:ilvl w:val="0"/>
                <w:numId w:val="14"/>
              </w:numPr>
              <w:tabs>
                <w:tab w:val="left" w:pos="420"/>
                <w:tab w:val="clear" w:pos="840"/>
              </w:tabs>
              <w:ind w:left="837" w:leftChars="100" w:hanging="617" w:hangingChars="280"/>
              <w:rPr>
                <w:rFonts w:hint="default" w:ascii="Times New Roman Bold" w:hAnsi="Times New Roman Bold" w:cs="Times New Roman Bold"/>
                <w:b/>
                <w:bCs/>
                <w:vertAlign w:val="baseline"/>
                <w:lang w:val="en-US" w:eastAsia="zh-CN"/>
              </w:rPr>
            </w:pPr>
            <w:r>
              <w:rPr>
                <w:rFonts w:hint="default" w:ascii="Times New Roman Bold" w:hAnsi="Times New Roman Bold" w:cs="Times New Roman Bold"/>
                <w:b/>
                <w:bCs/>
                <w:vertAlign w:val="baseline"/>
                <w:lang w:val="en-US" w:eastAsia="zh-CN"/>
              </w:rPr>
              <w:t>Advanced Software Development</w:t>
            </w:r>
          </w:p>
          <w:p w14:paraId="7A2A6B9E">
            <w:pPr>
              <w:numPr>
                <w:ilvl w:val="0"/>
                <w:numId w:val="0"/>
              </w:numPr>
              <w:ind w:firstLine="440" w:firstLineChars="200"/>
              <w:rPr>
                <w:rFonts w:hint="default" w:ascii="Times New Roman Italic" w:hAnsi="Times New Roman Italic" w:cs="Times New Roman Italic"/>
                <w:b w:val="0"/>
                <w:bCs w:val="0"/>
                <w:i/>
                <w:iCs/>
                <w:vertAlign w:val="baseline"/>
                <w:lang w:val="en-US" w:eastAsia="zh-CN"/>
              </w:rPr>
            </w:pPr>
            <w:r>
              <w:rPr>
                <w:rFonts w:hint="default" w:ascii="Times New Roman Italic" w:hAnsi="Times New Roman Italic" w:cs="Times New Roman Italic"/>
                <w:b w:val="0"/>
                <w:bCs w:val="0"/>
                <w:i/>
                <w:iCs/>
                <w:vertAlign w:val="baseline"/>
                <w:lang w:val="en-US" w:eastAsia="zh-CN"/>
              </w:rPr>
              <w:t>Korea Software HRD Center (2016 - 2017)</w:t>
            </w:r>
          </w:p>
          <w:p w14:paraId="041B942C">
            <w:pPr>
              <w:numPr>
                <w:ilvl w:val="0"/>
                <w:numId w:val="14"/>
              </w:numPr>
              <w:tabs>
                <w:tab w:val="left" w:pos="420"/>
                <w:tab w:val="clear" w:pos="840"/>
              </w:tabs>
              <w:ind w:left="837" w:leftChars="100" w:hanging="617" w:hangingChars="280"/>
              <w:rPr>
                <w:rFonts w:hint="default" w:ascii="Times New Roman Bold" w:hAnsi="Times New Roman Bold" w:cs="Times New Roman Bold"/>
                <w:b/>
                <w:bCs/>
                <w:vertAlign w:val="baseline"/>
                <w:lang w:val="en-US" w:eastAsia="zh-CN"/>
              </w:rPr>
            </w:pPr>
            <w:r>
              <w:rPr>
                <w:rFonts w:hint="default" w:ascii="Times New Roman Bold" w:hAnsi="Times New Roman Bold" w:cs="Times New Roman Bold"/>
                <w:b/>
                <w:bCs/>
                <w:vertAlign w:val="baseline"/>
                <w:lang w:val="en-US" w:eastAsia="zh-CN"/>
              </w:rPr>
              <w:t>App Development with JAVA (2015-2016)</w:t>
            </w:r>
          </w:p>
          <w:p w14:paraId="03E3309E">
            <w:pPr>
              <w:numPr>
                <w:ilvl w:val="0"/>
                <w:numId w:val="14"/>
              </w:numPr>
              <w:tabs>
                <w:tab w:val="left" w:pos="420"/>
                <w:tab w:val="clear" w:pos="840"/>
              </w:tabs>
              <w:ind w:left="837" w:leftChars="100" w:hanging="617" w:hangingChars="280"/>
              <w:rPr>
                <w:rFonts w:hint="default" w:ascii="Times New Roman Bold" w:hAnsi="Times New Roman Bold" w:cs="Times New Roman Bold"/>
                <w:b/>
                <w:bCs/>
                <w:vertAlign w:val="baseline"/>
                <w:lang w:val="en-US" w:eastAsia="zh-CN"/>
              </w:rPr>
            </w:pPr>
            <w:r>
              <w:rPr>
                <w:rFonts w:hint="default" w:ascii="Times New Roman Bold" w:hAnsi="Times New Roman Bold" w:cs="Times New Roman Bold"/>
                <w:b/>
                <w:bCs/>
                <w:vertAlign w:val="baseline"/>
                <w:lang w:val="en-US" w:eastAsia="zh-CN"/>
              </w:rPr>
              <w:t>Web Application Development (2017)</w:t>
            </w:r>
          </w:p>
          <w:p w14:paraId="0F1FE63A">
            <w:pPr>
              <w:widowControl w:val="0"/>
              <w:numPr>
                <w:ilvl w:val="0"/>
                <w:numId w:val="0"/>
              </w:numPr>
              <w:tabs>
                <w:tab w:val="left" w:pos="840"/>
              </w:tabs>
              <w:jc w:val="both"/>
              <w:rPr>
                <w:rFonts w:hint="default" w:ascii="Times New Roman Regular" w:hAnsi="Times New Roman Regular"/>
                <w:vertAlign w:val="baseline"/>
                <w:lang w:val="en-US" w:eastAsia="zh-CN"/>
              </w:rPr>
            </w:pPr>
          </w:p>
          <w:p w14:paraId="33362B76">
            <w:pPr>
              <w:widowControl w:val="0"/>
              <w:numPr>
                <w:ilvl w:val="0"/>
                <w:numId w:val="0"/>
              </w:numPr>
              <w:tabs>
                <w:tab w:val="left" w:pos="840"/>
              </w:tabs>
              <w:jc w:val="both"/>
              <w:rPr>
                <w:rFonts w:hint="default" w:ascii="Times New Roman Regular" w:hAnsi="Times New Roman Regular"/>
                <w:vertAlign w:val="baseline"/>
                <w:lang w:val="en-US" w:eastAsia="zh-CN"/>
              </w:rPr>
            </w:pPr>
          </w:p>
        </w:tc>
        <w:tc>
          <w:tcPr>
            <w:tcW w:w="4501" w:type="dxa"/>
            <w:tcBorders>
              <w:tl2br w:val="nil"/>
              <w:tr2bl w:val="nil"/>
            </w:tcBorders>
          </w:tcPr>
          <w:p w14:paraId="6B1EEE58">
            <w:pPr>
              <w:numPr>
                <w:ilvl w:val="0"/>
                <w:numId w:val="15"/>
              </w:numPr>
              <w:tabs>
                <w:tab w:val="left" w:pos="220"/>
                <w:tab w:val="clear" w:pos="420"/>
              </w:tabs>
              <w:ind w:left="420" w:leftChars="0" w:hanging="420" w:firstLineChars="0"/>
              <w:rPr>
                <w:rFonts w:hint="default" w:ascii="Times New Roman Bold" w:hAnsi="Times New Roman Bold" w:cs="Times New Roman Bold"/>
                <w:b/>
                <w:bCs/>
                <w:vertAlign w:val="baseline"/>
                <w:lang w:val="en-US" w:eastAsia="zh-CN"/>
              </w:rPr>
            </w:pPr>
            <w:r>
              <w:rPr>
                <w:rFonts w:hint="default" w:ascii="Times New Roman Bold" w:hAnsi="Times New Roman Bold" w:cs="Times New Roman Bold"/>
                <w:b/>
                <w:bCs/>
                <w:vertAlign w:val="baseline"/>
                <w:lang w:val="en-US" w:eastAsia="zh-CN"/>
              </w:rPr>
              <w:t xml:space="preserve"> Research Interests</w:t>
            </w:r>
          </w:p>
          <w:p w14:paraId="40CEAA69">
            <w:pPr>
              <w:numPr>
                <w:ilvl w:val="0"/>
                <w:numId w:val="16"/>
              </w:numPr>
              <w:tabs>
                <w:tab w:val="left" w:pos="220"/>
                <w:tab w:val="clear" w:pos="420"/>
              </w:tabs>
              <w:ind w:left="418" w:leftChars="0" w:hanging="418" w:firstLineChars="0"/>
              <w:jc w:val="left"/>
              <w:rPr>
                <w:rFonts w:hint="default" w:ascii="Times New Roman Regular" w:hAnsi="Times New Roman Regular"/>
                <w:color w:val="000000" w:themeColor="text1"/>
                <w:vertAlign w:val="baseline"/>
                <w:lang w:val="en-US" w:eastAsia="zh-CN"/>
                <w14:textFill>
                  <w14:solidFill>
                    <w14:schemeClr w14:val="tx1"/>
                  </w14:solidFill>
                </w14:textFill>
              </w:rPr>
            </w:pPr>
            <w:r>
              <w:rPr>
                <w:rFonts w:hint="default" w:ascii="Times New Roman Regular" w:hAnsi="Times New Roman Regular"/>
                <w:color w:val="000000" w:themeColor="text1"/>
                <w:vertAlign w:val="baseline"/>
                <w:lang w:val="en-US" w:eastAsia="zh-CN"/>
                <w14:textFill>
                  <w14:solidFill>
                    <w14:schemeClr w14:val="tx1"/>
                  </w14:solidFill>
                </w14:textFill>
              </w:rPr>
              <w:t xml:space="preserve">Artificial Intelligence integration in mobile applications. </w:t>
            </w:r>
          </w:p>
          <w:p w14:paraId="39AB1EC2">
            <w:pPr>
              <w:numPr>
                <w:ilvl w:val="0"/>
                <w:numId w:val="16"/>
              </w:numPr>
              <w:tabs>
                <w:tab w:val="left" w:pos="220"/>
                <w:tab w:val="clear" w:pos="420"/>
              </w:tabs>
              <w:ind w:left="418" w:leftChars="0" w:hanging="418" w:firstLineChars="0"/>
              <w:jc w:val="left"/>
              <w:rPr>
                <w:rFonts w:hint="default" w:ascii="Times New Roman Regular" w:hAnsi="Times New Roman Regular"/>
                <w:color w:val="000000" w:themeColor="text1"/>
                <w:vertAlign w:val="baseline"/>
                <w:lang w:val="en-US" w:eastAsia="zh-CN"/>
                <w14:textFill>
                  <w14:solidFill>
                    <w14:schemeClr w14:val="tx1"/>
                  </w14:solidFill>
                </w14:textFill>
              </w:rPr>
            </w:pPr>
            <w:r>
              <w:rPr>
                <w:rFonts w:hint="default" w:ascii="Times New Roman Regular" w:hAnsi="Times New Roman Regular"/>
                <w:color w:val="000000" w:themeColor="text1"/>
                <w:vertAlign w:val="baseline"/>
                <w:lang w:val="en-US" w:eastAsia="zh-CN"/>
                <w14:textFill>
                  <w14:solidFill>
                    <w14:schemeClr w14:val="tx1"/>
                  </w14:solidFill>
                </w14:textFill>
              </w:rPr>
              <w:t>Machine Learning for personalized user experiences.</w:t>
            </w:r>
          </w:p>
          <w:p w14:paraId="70249F2E">
            <w:pPr>
              <w:numPr>
                <w:ilvl w:val="0"/>
                <w:numId w:val="16"/>
              </w:numPr>
              <w:tabs>
                <w:tab w:val="left" w:pos="220"/>
                <w:tab w:val="clear" w:pos="420"/>
              </w:tabs>
              <w:ind w:left="418" w:leftChars="0" w:hanging="418" w:firstLineChars="0"/>
              <w:jc w:val="left"/>
              <w:rPr>
                <w:rFonts w:hint="default" w:ascii="Times New Roman Regular" w:hAnsi="Times New Roman Regular"/>
                <w:vertAlign w:val="baseline"/>
                <w:lang w:val="en-US" w:eastAsia="zh-CN"/>
              </w:rPr>
            </w:pPr>
            <w:r>
              <w:rPr>
                <w:rFonts w:hint="default" w:ascii="Times New Roman Regular" w:hAnsi="Times New Roman Regular"/>
                <w:color w:val="000000" w:themeColor="text1"/>
                <w:vertAlign w:val="baseline"/>
                <w:lang w:val="en-US" w:eastAsia="zh-CN"/>
                <w14:textFill>
                  <w14:solidFill>
                    <w14:schemeClr w14:val="tx1"/>
                  </w14:solidFill>
                </w14:textFill>
              </w:rPr>
              <w:t>Advanced Mobile Architecture design patterns Emerging Technologies in software development Cross-platform Development methodologies.</w:t>
            </w:r>
          </w:p>
        </w:tc>
      </w:tr>
      <w:tr w14:paraId="271D62C4">
        <w:trPr>
          <w:trHeight w:val="1254" w:hRule="atLeast"/>
        </w:trPr>
        <w:tc>
          <w:tcPr>
            <w:tcW w:w="7325" w:type="dxa"/>
            <w:tcBorders>
              <w:tl2br w:val="nil"/>
              <w:tr2bl w:val="nil"/>
            </w:tcBorders>
          </w:tcPr>
          <w:p w14:paraId="383B890A">
            <w:pPr>
              <w:numPr>
                <w:ilvl w:val="0"/>
                <w:numId w:val="0"/>
              </w:numPr>
              <w:ind w:leftChars="0"/>
              <w:rPr>
                <w:rFonts w:hint="default" w:ascii="Times New Roman Regular" w:hAnsi="Times New Roman Regular"/>
                <w:b/>
                <w:bCs/>
                <w:vertAlign w:val="baseline"/>
                <w:lang w:val="en-US" w:eastAsia="zh-CN"/>
              </w:rPr>
            </w:pPr>
          </w:p>
          <w:p w14:paraId="13B8877E">
            <w:pPr>
              <w:numPr>
                <w:ilvl w:val="0"/>
                <w:numId w:val="15"/>
              </w:numPr>
              <w:tabs>
                <w:tab w:val="clear" w:pos="420"/>
              </w:tabs>
              <w:ind w:left="220" w:leftChars="0" w:hanging="220" w:firstLineChars="0"/>
              <w:rPr>
                <w:rFonts w:hint="default" w:ascii="Times New Roman Regular" w:hAnsi="Times New Roman Regular"/>
                <w:b/>
                <w:bCs/>
                <w:vertAlign w:val="baseline"/>
                <w:lang w:val="en-US" w:eastAsia="zh-CN"/>
              </w:rPr>
            </w:pPr>
            <w:r>
              <w:rPr>
                <w:rFonts w:hint="default" w:ascii="Times New Roman Regular" w:hAnsi="Times New Roman Regular"/>
                <w:b/>
                <w:bCs/>
                <w:vertAlign w:val="baseline"/>
                <w:lang w:val="en-US" w:eastAsia="zh-CN"/>
              </w:rPr>
              <w:t xml:space="preserve"> A</w:t>
            </w:r>
            <w:r>
              <w:rPr>
                <w:rFonts w:hint="default" w:ascii="Times New Roman Bold" w:hAnsi="Times New Roman Bold" w:cs="Times New Roman Bold"/>
                <w:b/>
                <w:bCs/>
                <w:vertAlign w:val="baseline"/>
                <w:lang w:val="en-US" w:eastAsia="zh-CN"/>
              </w:rPr>
              <w:t xml:space="preserve">ccomplishment projects and Research projects </w:t>
            </w:r>
          </w:p>
          <w:p w14:paraId="55E50FAF">
            <w:pPr>
              <w:numPr>
                <w:ilvl w:val="0"/>
                <w:numId w:val="14"/>
              </w:numPr>
              <w:tabs>
                <w:tab w:val="left" w:pos="420"/>
                <w:tab w:val="clear" w:pos="840"/>
              </w:tabs>
              <w:ind w:left="676" w:leftChars="100" w:hanging="456" w:hangingChars="207"/>
              <w:rPr>
                <w:rFonts w:hint="default" w:ascii="Times New Roman Regular" w:hAnsi="Times New Roman Regular"/>
                <w:vertAlign w:val="baseline"/>
                <w:lang w:val="en-US" w:eastAsia="zh-CN"/>
              </w:rPr>
            </w:pPr>
            <w:r>
              <w:rPr>
                <w:rFonts w:hint="default" w:ascii="Times New Roman Bold" w:hAnsi="Times New Roman Bold" w:cs="Times New Roman Bold"/>
                <w:b/>
                <w:bCs/>
                <w:vertAlign w:val="baseline"/>
                <w:lang w:val="en-US" w:eastAsia="zh-CN"/>
              </w:rPr>
              <w:t>WeCafé :</w:t>
            </w:r>
            <w:r>
              <w:rPr>
                <w:rFonts w:hint="default" w:ascii="Times New Roman Regular" w:hAnsi="Times New Roman Regular"/>
                <w:vertAlign w:val="baseline"/>
                <w:lang w:val="en-US" w:eastAsia="zh-CN"/>
              </w:rPr>
              <w:t xml:space="preserve"> </w:t>
            </w:r>
            <w:r>
              <w:rPr>
                <w:rFonts w:hint="default" w:ascii="Times New Roman Italic" w:hAnsi="Times New Roman Italic" w:cs="Times New Roman Italic"/>
                <w:i/>
                <w:iCs/>
                <w:vertAlign w:val="baseline"/>
                <w:lang w:val="en-US" w:eastAsia="zh-CN"/>
              </w:rPr>
              <w:t>The easiest and quickest way to buy soft drinks and snacks via a mobile app.</w:t>
            </w:r>
          </w:p>
          <w:p w14:paraId="23F68218">
            <w:pPr>
              <w:numPr>
                <w:ilvl w:val="0"/>
                <w:numId w:val="14"/>
              </w:numPr>
              <w:tabs>
                <w:tab w:val="left" w:pos="420"/>
                <w:tab w:val="clear" w:pos="840"/>
              </w:tabs>
              <w:ind w:left="676" w:leftChars="100" w:hanging="456" w:hangingChars="207"/>
              <w:rPr>
                <w:rFonts w:hint="default" w:ascii="Times New Roman Regular" w:hAnsi="Times New Roman Regular"/>
                <w:vertAlign w:val="baseline"/>
                <w:lang w:val="en-US" w:eastAsia="zh-CN"/>
              </w:rPr>
            </w:pPr>
            <w:r>
              <w:rPr>
                <w:rFonts w:hint="default" w:ascii="Times New Roman Bold" w:hAnsi="Times New Roman Bold" w:cs="Times New Roman Bold"/>
                <w:b/>
                <w:bCs/>
                <w:vertAlign w:val="baseline"/>
                <w:lang w:val="en-US" w:eastAsia="zh-CN"/>
              </w:rPr>
              <w:t>BZPEXPENSE :</w:t>
            </w:r>
            <w:r>
              <w:rPr>
                <w:rFonts w:hint="default" w:ascii="Times New Roman Regular" w:hAnsi="Times New Roman Regular"/>
                <w:vertAlign w:val="baseline"/>
                <w:lang w:val="en-US" w:eastAsia="zh-CN"/>
              </w:rPr>
              <w:t xml:space="preserve"> </w:t>
            </w:r>
            <w:r>
              <w:rPr>
                <w:rFonts w:hint="default" w:ascii="Times New Roman Italic" w:hAnsi="Times New Roman Italic" w:cs="Times New Roman Italic"/>
                <w:i/>
                <w:iCs/>
                <w:vertAlign w:val="baseline"/>
                <w:lang w:val="en-US" w:eastAsia="zh-CN"/>
              </w:rPr>
              <w:t>An app provided to security users of the BizPlay expense management service, streamlining expense tracking and management.</w:t>
            </w:r>
          </w:p>
          <w:p w14:paraId="273F9A9A">
            <w:pPr>
              <w:numPr>
                <w:ilvl w:val="0"/>
                <w:numId w:val="14"/>
              </w:numPr>
              <w:tabs>
                <w:tab w:val="left" w:pos="420"/>
                <w:tab w:val="clear" w:pos="840"/>
              </w:tabs>
              <w:ind w:left="676" w:leftChars="100" w:hanging="456" w:hangingChars="207"/>
              <w:rPr>
                <w:rFonts w:hint="default" w:ascii="Times New Roman Regular" w:hAnsi="Times New Roman Regular"/>
                <w:vertAlign w:val="baseline"/>
                <w:lang w:val="en-US" w:eastAsia="zh-CN"/>
              </w:rPr>
            </w:pPr>
            <w:r>
              <w:rPr>
                <w:rFonts w:hint="default" w:ascii="Times New Roman Bold" w:hAnsi="Times New Roman Bold" w:cs="Times New Roman Bold"/>
                <w:b/>
                <w:bCs/>
                <w:vertAlign w:val="baseline"/>
                <w:lang w:val="en-US" w:eastAsia="zh-CN"/>
              </w:rPr>
              <w:t xml:space="preserve">BizPlay On-Premise : </w:t>
            </w:r>
            <w:r>
              <w:rPr>
                <w:rFonts w:hint="default" w:ascii="Times New Roman Italic" w:hAnsi="Times New Roman Italic" w:cs="Times New Roman Italic"/>
                <w:i/>
                <w:iCs/>
                <w:vertAlign w:val="baseline"/>
                <w:lang w:val="en-US" w:eastAsia="zh-CN"/>
              </w:rPr>
              <w:t>An app provided to security users of the BizPlay expense management service, streamlining expense tracking and management.</w:t>
            </w:r>
          </w:p>
          <w:p w14:paraId="5B2FC0EC">
            <w:pPr>
              <w:numPr>
                <w:ilvl w:val="0"/>
                <w:numId w:val="14"/>
              </w:numPr>
              <w:tabs>
                <w:tab w:val="left" w:pos="420"/>
                <w:tab w:val="clear" w:pos="840"/>
              </w:tabs>
              <w:ind w:left="676" w:leftChars="100" w:hanging="456" w:hangingChars="207"/>
              <w:rPr>
                <w:rFonts w:hint="default" w:ascii="Times New Roman Regular" w:hAnsi="Times New Roman Regular"/>
                <w:vertAlign w:val="baseline"/>
                <w:lang w:val="en-US" w:eastAsia="zh-CN"/>
              </w:rPr>
            </w:pPr>
            <w:r>
              <w:rPr>
                <w:rFonts w:hint="default" w:ascii="Times New Roman Bold" w:hAnsi="Times New Roman Bold" w:cs="Times New Roman Bold"/>
                <w:b/>
                <w:bCs/>
                <w:vertAlign w:val="baseline"/>
                <w:lang w:val="en-US" w:eastAsia="zh-CN"/>
              </w:rPr>
              <w:t>TripPlus :</w:t>
            </w:r>
            <w:r>
              <w:rPr>
                <w:rFonts w:hint="default" w:ascii="Times New Roman Regular" w:hAnsi="Times New Roman Regular"/>
                <w:vertAlign w:val="baseline"/>
                <w:lang w:val="en-US" w:eastAsia="zh-CN"/>
              </w:rPr>
              <w:t xml:space="preserve"> </w:t>
            </w:r>
            <w:r>
              <w:rPr>
                <w:rFonts w:hint="default" w:ascii="Times New Roman Italic" w:hAnsi="Times New Roman Italic" w:cs="Times New Roman Italic"/>
                <w:i/>
                <w:iCs/>
                <w:vertAlign w:val="baseline"/>
                <w:lang w:val="en-US" w:eastAsia="zh-CN"/>
              </w:rPr>
              <w:t>An app provided to security users of the BizPlay expense management service, streamlining expense tracking and management.</w:t>
            </w:r>
          </w:p>
          <w:p w14:paraId="29ACBFD9">
            <w:pPr>
              <w:numPr>
                <w:ilvl w:val="0"/>
                <w:numId w:val="14"/>
              </w:numPr>
              <w:tabs>
                <w:tab w:val="left" w:pos="420"/>
                <w:tab w:val="clear" w:pos="840"/>
              </w:tabs>
              <w:ind w:left="676" w:leftChars="100" w:hanging="456" w:hangingChars="207"/>
              <w:jc w:val="both"/>
              <w:rPr>
                <w:rFonts w:hint="default" w:ascii="Times New Roman Regular" w:hAnsi="Times New Roman Regular"/>
                <w:vertAlign w:val="baseline"/>
                <w:lang w:val="en-US" w:eastAsia="zh-CN"/>
              </w:rPr>
            </w:pPr>
            <w:r>
              <w:rPr>
                <w:rFonts w:hint="default" w:ascii="Times New Roman Bold" w:hAnsi="Times New Roman Bold" w:cs="Times New Roman Bold"/>
                <w:b/>
                <w:bCs/>
                <w:vertAlign w:val="baseline"/>
                <w:lang w:val="en-US" w:eastAsia="zh-CN"/>
              </w:rPr>
              <w:t xml:space="preserve">AI Expense : </w:t>
            </w:r>
            <w:r>
              <w:rPr>
                <w:rFonts w:hint="default" w:ascii="Times New Roman Italic" w:hAnsi="Times New Roman Italic" w:cs="Times New Roman Italic"/>
                <w:i/>
                <w:iCs/>
                <w:vertAlign w:val="baseline"/>
                <w:lang w:val="en-US" w:eastAsia="zh-CN"/>
              </w:rPr>
              <w:t>AI Expense Tracker is a comprehensive financial management solution that leverages artificial intelligence to simplify expense tracking. The application features a robust Spring Boot backend, native iOS mobile app, and responsive web dashboard.</w:t>
            </w:r>
          </w:p>
          <w:p w14:paraId="7BA46463">
            <w:pPr>
              <w:rPr>
                <w:rFonts w:hint="default" w:ascii="Times New Roman Regular" w:hAnsi="Times New Roman Regular"/>
                <w:vertAlign w:val="baseline"/>
                <w:lang w:val="en-US" w:eastAsia="zh-CN"/>
              </w:rPr>
            </w:pPr>
          </w:p>
        </w:tc>
        <w:tc>
          <w:tcPr>
            <w:tcW w:w="4501" w:type="dxa"/>
            <w:tcBorders>
              <w:tl2br w:val="nil"/>
              <w:tr2bl w:val="nil"/>
            </w:tcBorders>
          </w:tcPr>
          <w:p w14:paraId="78A33940">
            <w:pPr>
              <w:numPr>
                <w:ilvl w:val="0"/>
                <w:numId w:val="0"/>
              </w:numPr>
              <w:ind w:leftChars="0"/>
              <w:rPr>
                <w:rFonts w:hint="default" w:ascii="Times New Roman Bold" w:hAnsi="Times New Roman Bold" w:cs="Times New Roman Bold"/>
                <w:b/>
                <w:bCs/>
                <w:vertAlign w:val="baseline"/>
                <w:lang w:val="en-US" w:eastAsia="zh-CN"/>
              </w:rPr>
            </w:pPr>
          </w:p>
          <w:p w14:paraId="49F3850C">
            <w:pPr>
              <w:numPr>
                <w:ilvl w:val="0"/>
                <w:numId w:val="17"/>
              </w:numPr>
              <w:tabs>
                <w:tab w:val="clear" w:pos="420"/>
              </w:tabs>
              <w:ind w:left="220" w:leftChars="0" w:hanging="220" w:firstLineChars="0"/>
              <w:rPr>
                <w:rFonts w:hint="default" w:ascii="Times New Roman Bold" w:hAnsi="Times New Roman Bold" w:cs="Times New Roman Bold"/>
                <w:b/>
                <w:bCs/>
                <w:vertAlign w:val="baseline"/>
                <w:lang w:val="en-US" w:eastAsia="zh-CN"/>
              </w:rPr>
            </w:pPr>
            <w:r>
              <w:rPr>
                <w:rFonts w:hint="default" w:ascii="Times New Roman Bold" w:hAnsi="Times New Roman Bold" w:cs="Times New Roman Bold"/>
                <w:b/>
                <w:bCs/>
                <w:vertAlign w:val="baseline"/>
                <w:lang w:val="en-US" w:eastAsia="zh-CN"/>
              </w:rPr>
              <w:t xml:space="preserve"> Languages </w:t>
            </w:r>
          </w:p>
          <w:p w14:paraId="56369992">
            <w:pPr>
              <w:numPr>
                <w:ilvl w:val="0"/>
                <w:numId w:val="18"/>
              </w:numPr>
              <w:shd w:val="clear"/>
              <w:tabs>
                <w:tab w:val="left" w:pos="660"/>
                <w:tab w:val="clear" w:pos="840"/>
              </w:tabs>
              <w:ind w:left="840" w:leftChars="0" w:hanging="400" w:firstLineChars="0"/>
              <w:rPr>
                <w:rFonts w:hint="default" w:ascii="Times New Roman Regular" w:hAnsi="Times New Roman Regular"/>
                <w:highlight w:val="none"/>
                <w:vertAlign w:val="baseline"/>
                <w:lang w:val="en-US" w:eastAsia="zh-CN"/>
              </w:rPr>
            </w:pPr>
            <w:r>
              <w:rPr>
                <w:rFonts w:hint="default" w:ascii="Times New Roman Regular" w:hAnsi="Times New Roman Regular"/>
                <w:vertAlign w:val="baseline"/>
                <w:lang w:val="en-US" w:eastAsia="zh-CN"/>
              </w:rPr>
              <w:t xml:space="preserve"> </w:t>
            </w:r>
            <w:r>
              <w:rPr>
                <w:rFonts w:hint="default" w:ascii="Times New Roman Regular" w:hAnsi="Times New Roman Regular"/>
                <w:highlight w:val="none"/>
                <w:vertAlign w:val="baseline"/>
                <w:lang w:val="en-US" w:eastAsia="zh-CN"/>
              </w:rPr>
              <w:t>Khmear</w:t>
            </w:r>
            <w:r>
              <w:rPr>
                <w:rFonts w:hint="default" w:ascii="Times New Roman Regular" w:hAnsi="Times New Roman Regular"/>
                <w:color w:val="FF0000"/>
                <w:highlight w:val="none"/>
                <w:vertAlign w:val="baseline"/>
                <w:lang w:val="en-US" w:eastAsia="zh-CN"/>
              </w:rPr>
              <w:t>(Native)</w:t>
            </w:r>
          </w:p>
          <w:p w14:paraId="358241E6">
            <w:pPr>
              <w:numPr>
                <w:ilvl w:val="0"/>
                <w:numId w:val="18"/>
              </w:numPr>
              <w:shd w:val="clear"/>
              <w:tabs>
                <w:tab w:val="left" w:pos="660"/>
                <w:tab w:val="clear" w:pos="840"/>
              </w:tabs>
              <w:ind w:left="840" w:leftChars="0" w:hanging="400" w:firstLineChars="0"/>
              <w:rPr>
                <w:rFonts w:hint="default" w:ascii="Times New Roman Regular" w:hAnsi="Times New Roman Regular"/>
                <w:highlight w:val="none"/>
                <w:vertAlign w:val="baseline"/>
                <w:lang w:val="en-US" w:eastAsia="zh-CN"/>
              </w:rPr>
            </w:pPr>
            <w:r>
              <w:rPr>
                <w:rFonts w:hint="default" w:ascii="Times New Roman Regular" w:hAnsi="Times New Roman Regular"/>
                <w:highlight w:val="none"/>
                <w:vertAlign w:val="baseline"/>
                <w:lang w:val="en-US" w:eastAsia="zh-CN"/>
              </w:rPr>
              <w:t xml:space="preserve"> English</w:t>
            </w:r>
            <w:r>
              <w:rPr>
                <w:rFonts w:hint="default" w:ascii="Times New Roman Regular" w:hAnsi="Times New Roman Regular"/>
                <w:color w:val="FF0000"/>
                <w:highlight w:val="none"/>
                <w:vertAlign w:val="baseline"/>
                <w:lang w:val="en-US" w:eastAsia="zh-CN"/>
              </w:rPr>
              <w:t xml:space="preserve"> (Proficiency)</w:t>
            </w:r>
          </w:p>
          <w:p w14:paraId="4A9836CB">
            <w:pPr>
              <w:numPr>
                <w:ilvl w:val="0"/>
                <w:numId w:val="18"/>
              </w:numPr>
              <w:shd w:val="clear"/>
              <w:tabs>
                <w:tab w:val="left" w:pos="660"/>
                <w:tab w:val="clear" w:pos="840"/>
              </w:tabs>
              <w:ind w:left="840" w:leftChars="0" w:hanging="400" w:firstLineChars="0"/>
              <w:rPr>
                <w:rFonts w:hint="default" w:ascii="Times New Roman Regular" w:hAnsi="Times New Roman Regular"/>
                <w:vertAlign w:val="baseline"/>
                <w:lang w:val="en-US" w:eastAsia="zh-CN"/>
              </w:rPr>
            </w:pPr>
            <w:r>
              <w:rPr>
                <w:rFonts w:hint="default" w:ascii="Times New Roman Regular" w:hAnsi="Times New Roman Regular"/>
                <w:highlight w:val="none"/>
                <w:vertAlign w:val="baseline"/>
                <w:lang w:val="en-US" w:eastAsia="zh-CN"/>
              </w:rPr>
              <w:t xml:space="preserve"> Korean </w:t>
            </w:r>
            <w:r>
              <w:rPr>
                <w:rFonts w:hint="default" w:ascii="Times New Roman Regular" w:hAnsi="Times New Roman Regular"/>
                <w:color w:val="FF0000"/>
                <w:highlight w:val="none"/>
                <w:vertAlign w:val="baseline"/>
                <w:lang w:val="en-US" w:eastAsia="zh-CN"/>
              </w:rPr>
              <w:t>(Intermediate)</w:t>
            </w:r>
          </w:p>
        </w:tc>
      </w:tr>
    </w:tbl>
    <w:p w14:paraId="30126987">
      <w:pPr>
        <w:rPr>
          <w:rFonts w:hint="default"/>
          <w:lang w:val="en-US" w:eastAsia="zh-CN"/>
        </w:rPr>
      </w:pPr>
    </w:p>
    <w:p w14:paraId="1A51875E">
      <w:pPr>
        <w:rPr>
          <w:rFonts w:hint="default"/>
          <w:lang w:val="en-US" w:eastAsia="zh-CN"/>
        </w:rPr>
      </w:pPr>
    </w:p>
    <w:p w14:paraId="6814687A">
      <w:pPr>
        <w:rPr>
          <w:rFonts w:hint="default"/>
          <w:lang w:val="en-US" w:eastAsia="zh-CN"/>
        </w:rPr>
      </w:pPr>
    </w:p>
    <w:p w14:paraId="51BC88E6">
      <w:pPr>
        <w:rPr>
          <w:rFonts w:hint="default"/>
          <w:lang w:val="en-US" w:eastAsia="zh-CN"/>
        </w:rPr>
      </w:pPr>
    </w:p>
    <w:p w14:paraId="0224DBB5">
      <w:pPr>
        <w:rPr>
          <w:rFonts w:hint="default"/>
          <w:lang w:val="en-US" w:eastAsia="zh-CN"/>
        </w:rPr>
      </w:pPr>
    </w:p>
    <w:p w14:paraId="0E35BFB0">
      <w:pPr>
        <w:rPr>
          <w:rFonts w:hint="default"/>
          <w:lang w:val="en-US" w:eastAsia="zh-CN"/>
        </w:rPr>
      </w:pPr>
    </w:p>
    <w:p w14:paraId="68B65602">
      <w:pPr>
        <w:rPr>
          <w:rFonts w:hint="default"/>
          <w:lang w:val="en-US" w:eastAsia="zh-CN"/>
        </w:rPr>
      </w:pPr>
    </w:p>
    <w:p w14:paraId="16901C7B">
      <w:pPr>
        <w:rPr>
          <w:rFonts w:hint="default"/>
          <w:lang w:val="en-US" w:eastAsia="zh-CN"/>
        </w:rPr>
      </w:pPr>
    </w:p>
    <w:p w14:paraId="289D1E32">
      <w:pPr>
        <w:rPr>
          <w:rFonts w:hint="default"/>
          <w:lang w:val="en-US" w:eastAsia="zh-CN"/>
        </w:rPr>
      </w:pPr>
    </w:p>
    <w:sectPr>
      <w:pgSz w:w="11906" w:h="16838"/>
      <w:pgMar w:top="0" w:right="0" w:bottom="0" w:left="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MS Gothic">
    <w:altName w:val="Hiragino Sans"/>
    <w:panose1 w:val="020B0609070205080204"/>
    <w:charset w:val="80"/>
    <w:family w:val="modern"/>
    <w:pitch w:val="default"/>
    <w:sig w:usb0="00000000" w:usb1="00000000" w:usb2="08000012" w:usb3="00000000" w:csb0="4002009F" w:csb1="DFD70000"/>
  </w:font>
  <w:font w:name=".sf ns">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5EB000"/>
    <w:multiLevelType w:val="singleLevel"/>
    <w:tmpl w:val="9D5EB000"/>
    <w:lvl w:ilvl="0" w:tentative="0">
      <w:start w:val="1"/>
      <w:numFmt w:val="bullet"/>
      <w:lvlText w:val=""/>
      <w:lvlJc w:val="left"/>
      <w:pPr>
        <w:tabs>
          <w:tab w:val="left" w:pos="840"/>
        </w:tabs>
        <w:ind w:left="838" w:leftChars="0" w:hanging="418" w:firstLineChars="0"/>
      </w:pPr>
      <w:rPr>
        <w:rFonts w:hint="default" w:ascii="Wingdings" w:hAnsi="Wingdings" w:cs="Wingdings"/>
        <w:sz w:val="16"/>
        <w:szCs w:val="18"/>
      </w:rPr>
    </w:lvl>
  </w:abstractNum>
  <w:abstractNum w:abstractNumId="1">
    <w:nsid w:val="9FEEB20C"/>
    <w:multiLevelType w:val="singleLevel"/>
    <w:tmpl w:val="9FEEB2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EDA1F7D"/>
    <w:multiLevelType w:val="singleLevel"/>
    <w:tmpl w:val="AEDA1F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BFF8F8B"/>
    <w:multiLevelType w:val="singleLevel"/>
    <w:tmpl w:val="BBFF8F8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DCFE958"/>
    <w:multiLevelType w:val="singleLevel"/>
    <w:tmpl w:val="DDCFE9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E0FA501"/>
    <w:multiLevelType w:val="singleLevel"/>
    <w:tmpl w:val="DE0FA5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E7DB5CD"/>
    <w:multiLevelType w:val="singleLevel"/>
    <w:tmpl w:val="DE7DB5CD"/>
    <w:lvl w:ilvl="0" w:tentative="0">
      <w:start w:val="1"/>
      <w:numFmt w:val="bullet"/>
      <w:lvlText w:val=""/>
      <w:lvlJc w:val="left"/>
      <w:pPr>
        <w:tabs>
          <w:tab w:val="left" w:pos="840"/>
        </w:tabs>
        <w:ind w:left="838" w:leftChars="0" w:hanging="418" w:firstLineChars="0"/>
      </w:pPr>
      <w:rPr>
        <w:rFonts w:hint="default" w:ascii="Wingdings" w:hAnsi="Wingdings" w:cs="Wingdings"/>
        <w:sz w:val="16"/>
        <w:szCs w:val="24"/>
      </w:rPr>
    </w:lvl>
  </w:abstractNum>
  <w:abstractNum w:abstractNumId="7">
    <w:nsid w:val="DFED29CD"/>
    <w:multiLevelType w:val="singleLevel"/>
    <w:tmpl w:val="DFED29CD"/>
    <w:lvl w:ilvl="0" w:tentative="0">
      <w:start w:val="1"/>
      <w:numFmt w:val="bullet"/>
      <w:lvlText w:val=""/>
      <w:lvlJc w:val="left"/>
      <w:pPr>
        <w:tabs>
          <w:tab w:val="left" w:pos="840"/>
        </w:tabs>
        <w:ind w:left="838" w:leftChars="0" w:hanging="418" w:firstLineChars="0"/>
      </w:pPr>
      <w:rPr>
        <w:rFonts w:hint="default" w:ascii="Wingdings" w:hAnsi="Wingdings" w:cs="Wingdings"/>
        <w:sz w:val="16"/>
        <w:szCs w:val="21"/>
      </w:rPr>
    </w:lvl>
  </w:abstractNum>
  <w:abstractNum w:abstractNumId="8">
    <w:nsid w:val="EBF229BA"/>
    <w:multiLevelType w:val="singleLevel"/>
    <w:tmpl w:val="EBF229BA"/>
    <w:lvl w:ilvl="0" w:tentative="0">
      <w:start w:val="1"/>
      <w:numFmt w:val="bullet"/>
      <w:lvlText w:val=""/>
      <w:lvlJc w:val="left"/>
      <w:pPr>
        <w:tabs>
          <w:tab w:val="left" w:pos="420"/>
        </w:tabs>
        <w:ind w:left="418" w:leftChars="0" w:hanging="418" w:firstLineChars="0"/>
      </w:pPr>
      <w:rPr>
        <w:rFonts w:hint="default" w:ascii="Wingdings" w:hAnsi="Wingdings" w:cs="Wingdings"/>
        <w:sz w:val="16"/>
        <w:szCs w:val="24"/>
      </w:rPr>
    </w:lvl>
  </w:abstractNum>
  <w:abstractNum w:abstractNumId="9">
    <w:nsid w:val="EDD9810D"/>
    <w:multiLevelType w:val="singleLevel"/>
    <w:tmpl w:val="EDD981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EFDB0AB7"/>
    <w:multiLevelType w:val="singleLevel"/>
    <w:tmpl w:val="EFDB0AB7"/>
    <w:lvl w:ilvl="0" w:tentative="0">
      <w:start w:val="1"/>
      <w:numFmt w:val="bullet"/>
      <w:lvlText w:val=""/>
      <w:lvlJc w:val="left"/>
      <w:pPr>
        <w:tabs>
          <w:tab w:val="left" w:pos="840"/>
        </w:tabs>
        <w:ind w:left="838" w:leftChars="0" w:hanging="418" w:firstLineChars="0"/>
      </w:pPr>
      <w:rPr>
        <w:rFonts w:hint="default" w:ascii="Wingdings" w:hAnsi="Wingdings" w:cs="Wingdings"/>
        <w:sz w:val="16"/>
        <w:szCs w:val="16"/>
      </w:rPr>
    </w:lvl>
  </w:abstractNum>
  <w:abstractNum w:abstractNumId="11">
    <w:nsid w:val="F2FF4E07"/>
    <w:multiLevelType w:val="singleLevel"/>
    <w:tmpl w:val="F2FF4E0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
    <w:nsid w:val="F59AFC33"/>
    <w:multiLevelType w:val="singleLevel"/>
    <w:tmpl w:val="F59AFC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FA98643E"/>
    <w:multiLevelType w:val="singleLevel"/>
    <w:tmpl w:val="FA9864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FBBFF622"/>
    <w:multiLevelType w:val="singleLevel"/>
    <w:tmpl w:val="FBBFF622"/>
    <w:lvl w:ilvl="0" w:tentative="0">
      <w:start w:val="1"/>
      <w:numFmt w:val="bullet"/>
      <w:lvlText w:val=""/>
      <w:lvlJc w:val="left"/>
      <w:pPr>
        <w:tabs>
          <w:tab w:val="left" w:pos="840"/>
        </w:tabs>
        <w:ind w:left="838" w:leftChars="0" w:hanging="418" w:firstLineChars="0"/>
      </w:pPr>
      <w:rPr>
        <w:rFonts w:hint="default" w:ascii="Wingdings" w:hAnsi="Wingdings" w:cs="Wingdings"/>
        <w:sz w:val="16"/>
      </w:rPr>
    </w:lvl>
  </w:abstractNum>
  <w:abstractNum w:abstractNumId="15">
    <w:nsid w:val="FFFDF9D7"/>
    <w:multiLevelType w:val="singleLevel"/>
    <w:tmpl w:val="FFFDF9D7"/>
    <w:lvl w:ilvl="0" w:tentative="0">
      <w:start w:val="1"/>
      <w:numFmt w:val="bullet"/>
      <w:lvlText w:val=""/>
      <w:lvlJc w:val="left"/>
      <w:pPr>
        <w:tabs>
          <w:tab w:val="left" w:pos="840"/>
        </w:tabs>
        <w:ind w:left="838" w:leftChars="0" w:hanging="418" w:firstLineChars="0"/>
      </w:pPr>
      <w:rPr>
        <w:rFonts w:hint="default" w:ascii="Wingdings" w:hAnsi="Wingdings" w:cs="Wingdings"/>
        <w:sz w:val="16"/>
      </w:rPr>
    </w:lvl>
  </w:abstractNum>
  <w:abstractNum w:abstractNumId="16">
    <w:nsid w:val="5FCCA59E"/>
    <w:multiLevelType w:val="singleLevel"/>
    <w:tmpl w:val="5FCCA5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6DCE97F4"/>
    <w:multiLevelType w:val="singleLevel"/>
    <w:tmpl w:val="6DCE97F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16"/>
  </w:num>
  <w:num w:numId="3">
    <w:abstractNumId w:val="5"/>
  </w:num>
  <w:num w:numId="4">
    <w:abstractNumId w:val="14"/>
  </w:num>
  <w:num w:numId="5">
    <w:abstractNumId w:val="17"/>
  </w:num>
  <w:num w:numId="6">
    <w:abstractNumId w:val="15"/>
  </w:num>
  <w:num w:numId="7">
    <w:abstractNumId w:val="3"/>
  </w:num>
  <w:num w:numId="8">
    <w:abstractNumId w:val="0"/>
  </w:num>
  <w:num w:numId="9">
    <w:abstractNumId w:val="4"/>
  </w:num>
  <w:num w:numId="10">
    <w:abstractNumId w:val="10"/>
  </w:num>
  <w:num w:numId="11">
    <w:abstractNumId w:val="9"/>
  </w:num>
  <w:num w:numId="12">
    <w:abstractNumId w:val="7"/>
  </w:num>
  <w:num w:numId="13">
    <w:abstractNumId w:val="13"/>
  </w:num>
  <w:num w:numId="14">
    <w:abstractNumId w:val="6"/>
  </w:num>
  <w:num w:numId="15">
    <w:abstractNumId w:val="2"/>
  </w:num>
  <w:num w:numId="16">
    <w:abstractNumId w:val="8"/>
  </w:num>
  <w:num w:numId="17">
    <w:abstractNumId w:val="12"/>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2"/>
  <w:doNotDisplayPageBoundaries w:val="1"/>
  <w:bordersDoNotSurroundHeader w:val="0"/>
  <w:bordersDoNotSurroundFooter w:val="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9F91B2"/>
    <w:rsid w:val="00054D29"/>
    <w:rsid w:val="000908E9"/>
    <w:rsid w:val="00153CE0"/>
    <w:rsid w:val="00173C38"/>
    <w:rsid w:val="001B537B"/>
    <w:rsid w:val="00222FB0"/>
    <w:rsid w:val="0027487E"/>
    <w:rsid w:val="0031198E"/>
    <w:rsid w:val="0034457F"/>
    <w:rsid w:val="003E039F"/>
    <w:rsid w:val="004B348B"/>
    <w:rsid w:val="004D0572"/>
    <w:rsid w:val="005502DF"/>
    <w:rsid w:val="00587F57"/>
    <w:rsid w:val="005B4880"/>
    <w:rsid w:val="00674F83"/>
    <w:rsid w:val="007C7260"/>
    <w:rsid w:val="00807B7B"/>
    <w:rsid w:val="00890B82"/>
    <w:rsid w:val="008E4557"/>
    <w:rsid w:val="008E7398"/>
    <w:rsid w:val="0093673B"/>
    <w:rsid w:val="009C1516"/>
    <w:rsid w:val="00A0252D"/>
    <w:rsid w:val="00A4391E"/>
    <w:rsid w:val="00A8230B"/>
    <w:rsid w:val="00AF2BFA"/>
    <w:rsid w:val="00B07ECD"/>
    <w:rsid w:val="00B5686F"/>
    <w:rsid w:val="00BD45BB"/>
    <w:rsid w:val="00C46281"/>
    <w:rsid w:val="00C663D9"/>
    <w:rsid w:val="00D07C58"/>
    <w:rsid w:val="00DB2BCE"/>
    <w:rsid w:val="00EE2D91"/>
    <w:rsid w:val="00F34922"/>
    <w:rsid w:val="00FE49EC"/>
    <w:rsid w:val="054D70F1"/>
    <w:rsid w:val="097BEF85"/>
    <w:rsid w:val="09D95424"/>
    <w:rsid w:val="0DF78FE5"/>
    <w:rsid w:val="10D631EB"/>
    <w:rsid w:val="1104299C"/>
    <w:rsid w:val="12F7C521"/>
    <w:rsid w:val="14A362AD"/>
    <w:rsid w:val="1BF24BA5"/>
    <w:rsid w:val="26FD54C8"/>
    <w:rsid w:val="29DF8234"/>
    <w:rsid w:val="2BFF7C8D"/>
    <w:rsid w:val="2EEBA29A"/>
    <w:rsid w:val="2FFDE998"/>
    <w:rsid w:val="31F6E411"/>
    <w:rsid w:val="3268529E"/>
    <w:rsid w:val="37EF0CD0"/>
    <w:rsid w:val="39564CAA"/>
    <w:rsid w:val="39E71B8A"/>
    <w:rsid w:val="3BFCEBCE"/>
    <w:rsid w:val="3DFFC313"/>
    <w:rsid w:val="3F03A26B"/>
    <w:rsid w:val="3F5E847D"/>
    <w:rsid w:val="3F6F93F2"/>
    <w:rsid w:val="3F6FA00F"/>
    <w:rsid w:val="3F77504A"/>
    <w:rsid w:val="3FE31A91"/>
    <w:rsid w:val="3FFF4236"/>
    <w:rsid w:val="41DF6635"/>
    <w:rsid w:val="4975FBDB"/>
    <w:rsid w:val="4BFD8A13"/>
    <w:rsid w:val="4CEDFD20"/>
    <w:rsid w:val="4FFFC48E"/>
    <w:rsid w:val="52BB394A"/>
    <w:rsid w:val="553E6A94"/>
    <w:rsid w:val="57F5A143"/>
    <w:rsid w:val="5AFFA1E3"/>
    <w:rsid w:val="5BA951FB"/>
    <w:rsid w:val="5BD9C156"/>
    <w:rsid w:val="5BE905DA"/>
    <w:rsid w:val="5BF39F7B"/>
    <w:rsid w:val="5BF750C6"/>
    <w:rsid w:val="5CE3B6F8"/>
    <w:rsid w:val="5D27BC82"/>
    <w:rsid w:val="5DCEBFD0"/>
    <w:rsid w:val="5F3F4C8B"/>
    <w:rsid w:val="5F6E82A8"/>
    <w:rsid w:val="5FFF71D1"/>
    <w:rsid w:val="61EF2865"/>
    <w:rsid w:val="61FE8E26"/>
    <w:rsid w:val="6735EC13"/>
    <w:rsid w:val="675F5DD1"/>
    <w:rsid w:val="6779D215"/>
    <w:rsid w:val="679F91B2"/>
    <w:rsid w:val="67BE60F4"/>
    <w:rsid w:val="6BFF3FCE"/>
    <w:rsid w:val="6F7FA606"/>
    <w:rsid w:val="6F9FB7E2"/>
    <w:rsid w:val="6FBEE688"/>
    <w:rsid w:val="6FEF4B28"/>
    <w:rsid w:val="6FFECFDF"/>
    <w:rsid w:val="6FFF9658"/>
    <w:rsid w:val="7367BFA3"/>
    <w:rsid w:val="73BF9030"/>
    <w:rsid w:val="73E7F049"/>
    <w:rsid w:val="74FB9A07"/>
    <w:rsid w:val="75556468"/>
    <w:rsid w:val="76EFEECF"/>
    <w:rsid w:val="777EB97B"/>
    <w:rsid w:val="777F4B62"/>
    <w:rsid w:val="7979864A"/>
    <w:rsid w:val="79813984"/>
    <w:rsid w:val="79AB3E88"/>
    <w:rsid w:val="7A6985F6"/>
    <w:rsid w:val="7A6FFDF6"/>
    <w:rsid w:val="7B1F63C5"/>
    <w:rsid w:val="7BDDF727"/>
    <w:rsid w:val="7BEF1C1C"/>
    <w:rsid w:val="7BF31FC0"/>
    <w:rsid w:val="7BF661B8"/>
    <w:rsid w:val="7BFD1394"/>
    <w:rsid w:val="7BFF64EE"/>
    <w:rsid w:val="7DB7DD3D"/>
    <w:rsid w:val="7DE7C4E6"/>
    <w:rsid w:val="7DFE8688"/>
    <w:rsid w:val="7DFFDEC4"/>
    <w:rsid w:val="7E73BCE9"/>
    <w:rsid w:val="7E7ECFF3"/>
    <w:rsid w:val="7EE811DE"/>
    <w:rsid w:val="7F3F2E9D"/>
    <w:rsid w:val="7F3FAFE9"/>
    <w:rsid w:val="7F4F79CC"/>
    <w:rsid w:val="7F64847D"/>
    <w:rsid w:val="7FDE9931"/>
    <w:rsid w:val="7FDF581B"/>
    <w:rsid w:val="7FE70C34"/>
    <w:rsid w:val="7FECCAE4"/>
    <w:rsid w:val="7FF5580E"/>
    <w:rsid w:val="7FF5881D"/>
    <w:rsid w:val="7FF79BCC"/>
    <w:rsid w:val="7FFF208E"/>
    <w:rsid w:val="7FFF4B48"/>
    <w:rsid w:val="8BDD3047"/>
    <w:rsid w:val="8FDF7872"/>
    <w:rsid w:val="93F6CE18"/>
    <w:rsid w:val="96F957ED"/>
    <w:rsid w:val="9BEF5403"/>
    <w:rsid w:val="9DBE0509"/>
    <w:rsid w:val="9EF9A2AF"/>
    <w:rsid w:val="9FFCF14B"/>
    <w:rsid w:val="A3EFA043"/>
    <w:rsid w:val="AB5796E1"/>
    <w:rsid w:val="AD7F6111"/>
    <w:rsid w:val="B75D031D"/>
    <w:rsid w:val="B9FD5619"/>
    <w:rsid w:val="BABFE02D"/>
    <w:rsid w:val="BBEB0886"/>
    <w:rsid w:val="BDFD39C5"/>
    <w:rsid w:val="BEF6F81B"/>
    <w:rsid w:val="CFA6FB8C"/>
    <w:rsid w:val="D3DA3314"/>
    <w:rsid w:val="D3DB5471"/>
    <w:rsid w:val="D3FF0B9E"/>
    <w:rsid w:val="D7DF1DC5"/>
    <w:rsid w:val="D7F1531E"/>
    <w:rsid w:val="D7F6C020"/>
    <w:rsid w:val="D7F7DE36"/>
    <w:rsid w:val="DDBF9032"/>
    <w:rsid w:val="DE7BDA3F"/>
    <w:rsid w:val="DF6D24F7"/>
    <w:rsid w:val="DFF74496"/>
    <w:rsid w:val="E58F440D"/>
    <w:rsid w:val="E76EB172"/>
    <w:rsid w:val="E7E74A9A"/>
    <w:rsid w:val="E7EFA338"/>
    <w:rsid w:val="ECAAC91C"/>
    <w:rsid w:val="EDFEEE29"/>
    <w:rsid w:val="EEBF2B63"/>
    <w:rsid w:val="EEFB5E47"/>
    <w:rsid w:val="EFDF455D"/>
    <w:rsid w:val="EFFBC455"/>
    <w:rsid w:val="EFFD4F7E"/>
    <w:rsid w:val="F1B92756"/>
    <w:rsid w:val="F1DF793A"/>
    <w:rsid w:val="F55F2B21"/>
    <w:rsid w:val="F5FF9323"/>
    <w:rsid w:val="F6EEED62"/>
    <w:rsid w:val="F6FBF3A0"/>
    <w:rsid w:val="F75FB84C"/>
    <w:rsid w:val="F79EE5D3"/>
    <w:rsid w:val="F9D786CC"/>
    <w:rsid w:val="FB7F3B00"/>
    <w:rsid w:val="FBDF798C"/>
    <w:rsid w:val="FBED1196"/>
    <w:rsid w:val="FBEF560E"/>
    <w:rsid w:val="FBF7C6D5"/>
    <w:rsid w:val="FC7F0A76"/>
    <w:rsid w:val="FCDEFA2D"/>
    <w:rsid w:val="FD553A3B"/>
    <w:rsid w:val="FD7FDE94"/>
    <w:rsid w:val="FDBB7EEB"/>
    <w:rsid w:val="FDBE4545"/>
    <w:rsid w:val="FDBE5A23"/>
    <w:rsid w:val="FDBF68EA"/>
    <w:rsid w:val="FDFBAA88"/>
    <w:rsid w:val="FDFBEC03"/>
    <w:rsid w:val="FDFCE6F5"/>
    <w:rsid w:val="FEEF24CE"/>
    <w:rsid w:val="FEFD7759"/>
    <w:rsid w:val="FEFF1372"/>
    <w:rsid w:val="FF3794E6"/>
    <w:rsid w:val="FF5E0185"/>
    <w:rsid w:val="FF779333"/>
    <w:rsid w:val="FF7E2A38"/>
    <w:rsid w:val="FFDF7DAD"/>
    <w:rsid w:val="FFF25294"/>
    <w:rsid w:val="FFF726DD"/>
    <w:rsid w:val="FFFB4FEA"/>
    <w:rsid w:val="FFFB85EA"/>
    <w:rsid w:val="FFFCEEAA"/>
    <w:rsid w:val="FFFFDC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MS Gothic" w:hAnsi="MS Gothic" w:eastAsia="MS Gothic" w:cstheme="minorBidi"/>
      <w:kern w:val="2"/>
      <w:sz w:val="22"/>
      <w:szCs w:val="22"/>
      <w:lang w:val="en-US" w:eastAsia="zh-CN"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14"/>
    <w:unhideWhenUsed/>
    <w:qFormat/>
    <w:uiPriority w:val="99"/>
    <w:pPr>
      <w:tabs>
        <w:tab w:val="center" w:pos="4153"/>
        <w:tab w:val="right" w:pos="8306"/>
      </w:tabs>
      <w:snapToGrid w:val="0"/>
      <w:jc w:val="left"/>
    </w:pPr>
    <w:rPr>
      <w:sz w:val="18"/>
      <w:szCs w:val="18"/>
    </w:rPr>
  </w:style>
  <w:style w:type="paragraph" w:styleId="8">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character" w:styleId="9">
    <w:name w:val="Hyperlink"/>
    <w:basedOn w:val="5"/>
    <w:semiHidden/>
    <w:unhideWhenUsed/>
    <w:uiPriority w:val="99"/>
    <w:rPr>
      <w:color w:val="0000FF"/>
      <w:u w:val="single"/>
    </w:rPr>
  </w:style>
  <w:style w:type="paragraph" w:styleId="10">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22"/>
    <w:rPr>
      <w:b/>
      <w:bCs/>
    </w:rPr>
  </w:style>
  <w:style w:type="table" w:styleId="12">
    <w:name w:val="Table Grid"/>
    <w:basedOn w:val="6"/>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页眉 字符"/>
    <w:basedOn w:val="5"/>
    <w:link w:val="8"/>
    <w:qFormat/>
    <w:uiPriority w:val="99"/>
    <w:rPr>
      <w:sz w:val="18"/>
      <w:szCs w:val="18"/>
    </w:rPr>
  </w:style>
  <w:style w:type="character" w:customStyle="1" w:styleId="14">
    <w:name w:val="页脚 字符"/>
    <w:basedOn w:val="5"/>
    <w:link w:val="7"/>
    <w:qFormat/>
    <w:uiPriority w:val="99"/>
    <w:rPr>
      <w:sz w:val="18"/>
      <w:szCs w:val="18"/>
    </w:rPr>
  </w:style>
  <w:style w:type="paragraph" w:styleId="15">
    <w:name w:val="List Paragraph"/>
    <w:basedOn w:val="1"/>
    <w:qFormat/>
    <w:uiPriority w:val="34"/>
    <w:pPr>
      <w:widowControl/>
      <w:ind w:firstLine="420" w:firstLineChars="200"/>
      <w:jc w:val="left"/>
    </w:pPr>
    <w:rPr>
      <w:rFonts w:ascii="SimSun" w:hAnsi="SimSun" w:eastAsia="SimSun" w:cs="SimSun"/>
      <w:kern w:val="0"/>
      <w:sz w:val="24"/>
      <w:szCs w:val="24"/>
    </w:rPr>
  </w:style>
  <w:style w:type="paragraph" w:customStyle="1" w:styleId="16">
    <w:name w:val="p1"/>
    <w:uiPriority w:val="0"/>
    <w:pPr>
      <w:spacing w:before="0" w:beforeAutospacing="0" w:after="0" w:afterAutospacing="0"/>
      <w:ind w:left="0" w:right="0"/>
      <w:jc w:val="left"/>
    </w:pPr>
    <w:rPr>
      <w:rFonts w:ascii=".sf ns" w:hAnsi=".sf ns" w:eastAsia=".sf ns" w:cs=".sf ns"/>
      <w:color w:val="000000"/>
      <w:kern w:val="0"/>
      <w:sz w:val="52"/>
      <w:szCs w:val="52"/>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sothea007/Library/Containers/com.kingsoft.wpsoffice.mac.global/Data/.kingsoft/office6/templates/download/82cb7f4654ac47669c192950eafed77f/Green%20Resume%20for%20Graphic%20Designer.docx" TargetMode="External"/></Relationships>
</file>

<file path=word/theme/theme1.xml><?xml version="1.0" encoding="utf-8"?>
<a:theme xmlns:a="http://schemas.openxmlformats.org/drawingml/2006/main" name="Office 主题​​">
  <a:themeElements>
    <a:clrScheme name="06简历">
      <a:dk1>
        <a:srgbClr val="000000"/>
      </a:dk1>
      <a:lt1>
        <a:srgbClr val="FFFFFF"/>
      </a:lt1>
      <a:dk2>
        <a:srgbClr val="778495"/>
      </a:dk2>
      <a:lt2>
        <a:srgbClr val="F0F0F0"/>
      </a:lt2>
      <a:accent1>
        <a:srgbClr val="00AF66"/>
      </a:accent1>
      <a:accent2>
        <a:srgbClr val="FF5900"/>
      </a:accent2>
      <a:accent3>
        <a:srgbClr val="05BD7C"/>
      </a:accent3>
      <a:accent4>
        <a:srgbClr val="008C51"/>
      </a:accent4>
      <a:accent5>
        <a:srgbClr val="7A8E9D"/>
      </a:accent5>
      <a:accent6>
        <a:srgbClr val="ADBAC3"/>
      </a:accent6>
      <a:hlink>
        <a:srgbClr val="4472C4"/>
      </a:hlink>
      <a:folHlink>
        <a:srgbClr val="BFBFBF"/>
      </a:folHlink>
    </a:clrScheme>
    <a:fontScheme name="简历调优01">
      <a:majorFont>
        <a:latin typeface="Roboto"/>
        <a:ea typeface="黑体"/>
        <a:cs typeface=""/>
      </a:majorFont>
      <a:minorFont>
        <a:latin typeface="Urbanist"/>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Green Resume for Graphic Designer.docx</Template>
  <Pages>2</Pages>
  <Words>403</Words>
  <Characters>2623</Characters>
  <Lines>1</Lines>
  <Paragraphs>1</Paragraphs>
  <TotalTime>8</TotalTime>
  <ScaleCrop>false</ScaleCrop>
  <LinksUpToDate>false</LinksUpToDate>
  <CharactersWithSpaces>2966</CharactersWithSpaces>
  <Application>WPS Office_12.1.23150.23150_F1E327BC-269C-435d-A152-05C5408002CA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2025-11-15T10:38:00Z</dcterms:created>
  <dc:creator>nem path</dc:creator>
  <cp:lastModifiedBy>nem path</cp:lastModifiedBy>
  <dcterms:modified xsi:type="dcterms:W3CDTF">2025-11-16T16:43:47Z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1033-12.1.23150.23150</vt:lpwstr>
  </property>
  <property fmtid="{D5CDD505-2E9C-101B-9397-08002B2CF9AE}" pid="3" name="ICV">
    <vt:lpwstr>E3372C278DC5E6EEE330176994647102_41</vt:lpwstr>
  </property>
</Properties>
</file>